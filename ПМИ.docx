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2222" w14:textId="77777777" w:rsidR="00073D14" w:rsidRPr="00DF7E1D" w:rsidRDefault="00073D14" w:rsidP="00073D14">
      <w:pPr>
        <w:spacing w:before="0" w:after="160" w:line="259" w:lineRule="auto"/>
        <w:ind w:firstLine="0"/>
        <w:contextualSpacing w:val="0"/>
        <w:rPr>
          <w:rFonts w:cs="Times New Roman"/>
          <w:szCs w:val="24"/>
          <w:lang w:val="en-US"/>
        </w:rPr>
      </w:pPr>
      <w:bookmarkStart w:id="0" w:name="_Hlk182713443"/>
    </w:p>
    <w:tbl>
      <w:tblPr>
        <w:tblpPr w:leftFromText="180" w:rightFromText="180" w:bottomFromText="200" w:vertAnchor="text" w:horzAnchor="margin" w:tblpXSpec="right" w:tblpY="-727"/>
        <w:tblW w:w="10170" w:type="dxa"/>
        <w:tblLayout w:type="fixed"/>
        <w:tblLook w:val="00A0" w:firstRow="1" w:lastRow="0" w:firstColumn="1" w:lastColumn="0" w:noHBand="0" w:noVBand="0"/>
      </w:tblPr>
      <w:tblGrid>
        <w:gridCol w:w="4819"/>
        <w:gridCol w:w="1163"/>
        <w:gridCol w:w="4188"/>
      </w:tblGrid>
      <w:tr w:rsidR="00073D14" w:rsidRPr="00C53CC6" w14:paraId="150A83D7" w14:textId="77777777" w:rsidTr="005139F2">
        <w:tc>
          <w:tcPr>
            <w:tcW w:w="4820" w:type="dxa"/>
          </w:tcPr>
          <w:p w14:paraId="6904593A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163" w:type="dxa"/>
          </w:tcPr>
          <w:p w14:paraId="66DFEEF8" w14:textId="77777777" w:rsidR="00073D14" w:rsidRPr="00C53CC6" w:rsidRDefault="00073D14" w:rsidP="005139F2">
            <w:pPr>
              <w:ind w:firstLine="0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37DF8553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УТВЕРЖДАЮ</w:t>
            </w:r>
          </w:p>
        </w:tc>
      </w:tr>
      <w:tr w:rsidR="00073D14" w:rsidRPr="00C53CC6" w14:paraId="6CB78D00" w14:textId="77777777" w:rsidTr="005139F2">
        <w:trPr>
          <w:trHeight w:val="2047"/>
        </w:trPr>
        <w:tc>
          <w:tcPr>
            <w:tcW w:w="4820" w:type="dxa"/>
          </w:tcPr>
          <w:p w14:paraId="4F709BE8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163" w:type="dxa"/>
          </w:tcPr>
          <w:p w14:paraId="2E19F417" w14:textId="77777777" w:rsidR="00073D14" w:rsidRPr="00C53CC6" w:rsidRDefault="00073D14" w:rsidP="005139F2">
            <w:pPr>
              <w:ind w:firstLine="0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34B5E3E8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Руководитель образовательной программы</w:t>
            </w:r>
          </w:p>
          <w:p w14:paraId="40F5150C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________________ Сергеева Е. Г.</w:t>
            </w:r>
          </w:p>
          <w:p w14:paraId="15353811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«____» _____________ 20__ г.</w:t>
            </w:r>
          </w:p>
          <w:p w14:paraId="35B49B53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М.П.</w:t>
            </w:r>
          </w:p>
        </w:tc>
      </w:tr>
    </w:tbl>
    <w:p w14:paraId="58A92EA3" w14:textId="2C78BAC8" w:rsidR="00073D14" w:rsidRPr="00C53CC6" w:rsidRDefault="00073D14" w:rsidP="00073D14">
      <w:pPr>
        <w:ind w:firstLine="0"/>
        <w:jc w:val="center"/>
        <w:rPr>
          <w:rFonts w:cs="Times New Roman"/>
          <w:b/>
          <w:szCs w:val="24"/>
          <w:lang w:val="en-US"/>
        </w:rPr>
      </w:pPr>
      <w:r w:rsidRPr="00C53CC6">
        <w:rPr>
          <w:rFonts w:cs="Times New Roman"/>
          <w:b/>
          <w:szCs w:val="24"/>
        </w:rPr>
        <w:t>ПРОГРАММА И МЕТОДИКА ИСПЫТАНИЙ</w:t>
      </w:r>
    </w:p>
    <w:p w14:paraId="56F747DC" w14:textId="3984768E" w:rsidR="00073D14" w:rsidRPr="00C53CC6" w:rsidRDefault="00073D14" w:rsidP="00073D14">
      <w:pPr>
        <w:ind w:left="1416" w:firstLine="0"/>
        <w:rPr>
          <w:rFonts w:cs="Times New Roman"/>
          <w:szCs w:val="24"/>
        </w:rPr>
      </w:pPr>
      <w:r w:rsidRPr="00C53CC6">
        <w:rPr>
          <w:rFonts w:cs="Times New Roman"/>
          <w:szCs w:val="24"/>
          <w:u w:val="single"/>
        </w:rPr>
        <w:t>«</w:t>
      </w:r>
      <w:r w:rsidR="00DF7E1D">
        <w:rPr>
          <w:rFonts w:cs="Times New Roman"/>
          <w:szCs w:val="24"/>
          <w:u w:val="single"/>
        </w:rPr>
        <w:t>Мобильного приложения геолокационной социальной сети</w:t>
      </w:r>
      <w:r w:rsidRPr="00C53CC6">
        <w:rPr>
          <w:rFonts w:cs="Times New Roman"/>
          <w:szCs w:val="24"/>
          <w:u w:val="single"/>
        </w:rPr>
        <w:t>»</w:t>
      </w:r>
    </w:p>
    <w:p w14:paraId="678CA0F4" w14:textId="77777777" w:rsidR="00073D14" w:rsidRPr="00C53CC6" w:rsidRDefault="00073D14" w:rsidP="00073D14">
      <w:pPr>
        <w:ind w:firstLine="0"/>
        <w:rPr>
          <w:rFonts w:cs="Times New Roman"/>
          <w:szCs w:val="24"/>
          <w:u w:val="single"/>
        </w:rPr>
      </w:pPr>
      <w:r w:rsidRPr="00C53CC6">
        <w:rPr>
          <w:rFonts w:cs="Times New Roman"/>
          <w:szCs w:val="24"/>
          <w:u w:val="single"/>
        </w:rPr>
        <w:t xml:space="preserve"> </w:t>
      </w:r>
    </w:p>
    <w:p w14:paraId="1907AF46" w14:textId="77777777" w:rsidR="00073D14" w:rsidRPr="00C53CC6" w:rsidRDefault="00073D14" w:rsidP="00073D14">
      <w:pPr>
        <w:ind w:firstLine="0"/>
        <w:rPr>
          <w:rFonts w:cs="Times New Roman"/>
          <w:szCs w:val="24"/>
        </w:rPr>
      </w:pPr>
    </w:p>
    <w:p w14:paraId="56DBC2DB" w14:textId="77777777" w:rsidR="00073D14" w:rsidRPr="00C53CC6" w:rsidRDefault="00073D14" w:rsidP="00073D14">
      <w:pPr>
        <w:ind w:firstLine="0"/>
        <w:rPr>
          <w:rFonts w:cs="Times New Roman"/>
          <w:szCs w:val="24"/>
        </w:rPr>
      </w:pPr>
    </w:p>
    <w:tbl>
      <w:tblPr>
        <w:tblW w:w="10170" w:type="dxa"/>
        <w:tblInd w:w="-318" w:type="dxa"/>
        <w:tblLayout w:type="fixed"/>
        <w:tblLook w:val="00A0" w:firstRow="1" w:lastRow="0" w:firstColumn="1" w:lastColumn="0" w:noHBand="0" w:noVBand="0"/>
      </w:tblPr>
      <w:tblGrid>
        <w:gridCol w:w="4819"/>
        <w:gridCol w:w="1134"/>
        <w:gridCol w:w="4217"/>
      </w:tblGrid>
      <w:tr w:rsidR="00073D14" w:rsidRPr="00C53CC6" w14:paraId="49C5D016" w14:textId="77777777" w:rsidTr="005139F2">
        <w:tc>
          <w:tcPr>
            <w:tcW w:w="4820" w:type="dxa"/>
            <w:hideMark/>
          </w:tcPr>
          <w:p w14:paraId="47CF2EC3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СОГЛАСОВАНО</w:t>
            </w:r>
          </w:p>
        </w:tc>
        <w:tc>
          <w:tcPr>
            <w:tcW w:w="1134" w:type="dxa"/>
          </w:tcPr>
          <w:p w14:paraId="7241DB8F" w14:textId="77777777" w:rsidR="00073D14" w:rsidRPr="00C53CC6" w:rsidRDefault="00073D14" w:rsidP="005139F2">
            <w:pPr>
              <w:ind w:firstLine="0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  <w:hideMark/>
          </w:tcPr>
          <w:p w14:paraId="6390EC4A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СОГЛАСОВАНО</w:t>
            </w:r>
          </w:p>
        </w:tc>
      </w:tr>
      <w:tr w:rsidR="00073D14" w:rsidRPr="00C53CC6" w14:paraId="57258367" w14:textId="77777777" w:rsidTr="005139F2">
        <w:trPr>
          <w:trHeight w:val="1713"/>
        </w:trPr>
        <w:tc>
          <w:tcPr>
            <w:tcW w:w="4820" w:type="dxa"/>
            <w:hideMark/>
          </w:tcPr>
          <w:p w14:paraId="44CCC9D6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Колледж ВятГУ</w:t>
            </w:r>
          </w:p>
          <w:p w14:paraId="7F67FB84" w14:textId="2CA0ED86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 xml:space="preserve">________________ </w:t>
            </w:r>
            <w:r w:rsidR="00DF7E1D">
              <w:rPr>
                <w:rFonts w:cs="Times New Roman"/>
                <w:szCs w:val="24"/>
              </w:rPr>
              <w:t>Солянов А.А</w:t>
            </w:r>
            <w:r w:rsidRPr="00C53CC6">
              <w:rPr>
                <w:rFonts w:cs="Times New Roman"/>
                <w:szCs w:val="24"/>
              </w:rPr>
              <w:t>.</w:t>
            </w:r>
          </w:p>
          <w:p w14:paraId="532902EB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«____» _____________ 20__ г.</w:t>
            </w:r>
          </w:p>
          <w:p w14:paraId="6761D6E6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М.П.</w:t>
            </w:r>
          </w:p>
        </w:tc>
        <w:tc>
          <w:tcPr>
            <w:tcW w:w="1134" w:type="dxa"/>
          </w:tcPr>
          <w:p w14:paraId="2F7E141E" w14:textId="77777777" w:rsidR="00073D14" w:rsidRPr="00C53CC6" w:rsidRDefault="00073D14" w:rsidP="005139F2">
            <w:pPr>
              <w:ind w:firstLine="0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  <w:hideMark/>
          </w:tcPr>
          <w:p w14:paraId="12D67F38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Руководитель УП</w:t>
            </w:r>
          </w:p>
          <w:p w14:paraId="49DB4349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________________ Долженкова М. Л.</w:t>
            </w:r>
          </w:p>
          <w:p w14:paraId="7BB12D58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  <w:r w:rsidRPr="00C53CC6">
              <w:rPr>
                <w:rFonts w:cs="Times New Roman"/>
                <w:szCs w:val="24"/>
              </w:rPr>
              <w:t>«____» _____________ 20__ г.</w:t>
            </w:r>
          </w:p>
        </w:tc>
      </w:tr>
      <w:tr w:rsidR="00073D14" w:rsidRPr="00C53CC6" w14:paraId="43E1D89D" w14:textId="77777777" w:rsidTr="005139F2">
        <w:trPr>
          <w:trHeight w:val="420"/>
        </w:trPr>
        <w:tc>
          <w:tcPr>
            <w:tcW w:w="4820" w:type="dxa"/>
          </w:tcPr>
          <w:p w14:paraId="552ED8C3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14:paraId="013EA296" w14:textId="77777777" w:rsidR="00073D14" w:rsidRPr="00C53CC6" w:rsidRDefault="00073D14" w:rsidP="005139F2">
            <w:pPr>
              <w:ind w:firstLine="0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5AEFFDA0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073D14" w:rsidRPr="00C53CC6" w14:paraId="27795389" w14:textId="77777777" w:rsidTr="005139F2">
        <w:trPr>
          <w:trHeight w:val="1713"/>
        </w:trPr>
        <w:tc>
          <w:tcPr>
            <w:tcW w:w="4820" w:type="dxa"/>
          </w:tcPr>
          <w:p w14:paraId="4A3FDD25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14:paraId="0F13B3AE" w14:textId="77777777" w:rsidR="00073D14" w:rsidRPr="00C53CC6" w:rsidRDefault="00073D14" w:rsidP="005139F2">
            <w:pPr>
              <w:ind w:firstLine="0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01E0C885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073D14" w:rsidRPr="00C53CC6" w14:paraId="6A0E5492" w14:textId="77777777" w:rsidTr="005139F2">
        <w:trPr>
          <w:trHeight w:val="420"/>
        </w:trPr>
        <w:tc>
          <w:tcPr>
            <w:tcW w:w="4820" w:type="dxa"/>
          </w:tcPr>
          <w:p w14:paraId="7486719B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14:paraId="64C1390C" w14:textId="77777777" w:rsidR="00073D14" w:rsidRPr="00C53CC6" w:rsidRDefault="00073D14" w:rsidP="005139F2">
            <w:pPr>
              <w:ind w:firstLine="0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63B6775F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073D14" w:rsidRPr="00C53CC6" w14:paraId="5E041C0A" w14:textId="77777777" w:rsidTr="005139F2">
        <w:trPr>
          <w:trHeight w:val="1713"/>
        </w:trPr>
        <w:tc>
          <w:tcPr>
            <w:tcW w:w="4820" w:type="dxa"/>
          </w:tcPr>
          <w:p w14:paraId="42CF55CE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14:paraId="271BA7D7" w14:textId="77777777" w:rsidR="00073D14" w:rsidRPr="00C53CC6" w:rsidRDefault="00073D14" w:rsidP="005139F2">
            <w:pPr>
              <w:ind w:firstLine="0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6B029B13" w14:textId="77777777" w:rsidR="00073D14" w:rsidRPr="00C53CC6" w:rsidRDefault="00073D14" w:rsidP="005139F2">
            <w:pPr>
              <w:ind w:firstLine="0"/>
              <w:rPr>
                <w:rFonts w:cs="Times New Roman"/>
                <w:szCs w:val="24"/>
              </w:rPr>
            </w:pPr>
          </w:p>
        </w:tc>
      </w:tr>
    </w:tbl>
    <w:p w14:paraId="5EB49A73" w14:textId="77777777" w:rsidR="00073D14" w:rsidRPr="00C53CC6" w:rsidRDefault="00073D14" w:rsidP="00073D14">
      <w:pPr>
        <w:ind w:firstLine="0"/>
        <w:rPr>
          <w:rFonts w:cs="Times New Roman"/>
          <w:szCs w:val="24"/>
        </w:rPr>
      </w:pPr>
    </w:p>
    <w:p w14:paraId="5196206B" w14:textId="77777777" w:rsidR="00073D14" w:rsidRPr="00C53CC6" w:rsidRDefault="00073D14" w:rsidP="00073D14">
      <w:pPr>
        <w:ind w:firstLine="0"/>
        <w:rPr>
          <w:rFonts w:cs="Times New Roman"/>
          <w:szCs w:val="24"/>
        </w:rPr>
      </w:pPr>
    </w:p>
    <w:p w14:paraId="07667F44" w14:textId="77777777" w:rsidR="00073D14" w:rsidRPr="00C53CC6" w:rsidRDefault="00073D14" w:rsidP="00073D14">
      <w:pPr>
        <w:ind w:firstLine="0"/>
        <w:rPr>
          <w:rFonts w:cs="Times New Roman"/>
          <w:szCs w:val="24"/>
        </w:rPr>
      </w:pPr>
    </w:p>
    <w:p w14:paraId="022D17BE" w14:textId="77777777" w:rsidR="00073D14" w:rsidRPr="00C53CC6" w:rsidRDefault="00073D14" w:rsidP="00073D14">
      <w:pPr>
        <w:ind w:firstLine="0"/>
        <w:rPr>
          <w:rFonts w:cs="Times New Roman"/>
          <w:szCs w:val="24"/>
        </w:rPr>
      </w:pPr>
    </w:p>
    <w:p w14:paraId="16F484CE" w14:textId="77777777" w:rsidR="00073D14" w:rsidRPr="00C53CC6" w:rsidRDefault="00073D14" w:rsidP="00073D14">
      <w:pPr>
        <w:ind w:firstLine="0"/>
        <w:rPr>
          <w:rFonts w:cs="Times New Roman"/>
          <w:szCs w:val="24"/>
        </w:rPr>
      </w:pPr>
    </w:p>
    <w:p w14:paraId="7A75A34F" w14:textId="00C4E449" w:rsidR="00073D14" w:rsidRPr="00C53CC6" w:rsidRDefault="00073D14" w:rsidP="00073D14">
      <w:pPr>
        <w:ind w:firstLine="0"/>
        <w:jc w:val="center"/>
        <w:rPr>
          <w:rFonts w:cs="Times New Roman"/>
          <w:szCs w:val="24"/>
        </w:rPr>
      </w:pPr>
      <w:r w:rsidRPr="00C53CC6">
        <w:rPr>
          <w:rFonts w:cs="Times New Roman"/>
          <w:szCs w:val="24"/>
        </w:rPr>
        <w:t>202</w:t>
      </w:r>
      <w:r w:rsidR="00DF7E1D">
        <w:rPr>
          <w:rFonts w:cs="Times New Roman"/>
          <w:szCs w:val="24"/>
        </w:rPr>
        <w:t>5</w:t>
      </w:r>
    </w:p>
    <w:bookmarkEnd w:id="0"/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 w:rsidP="00F342E1">
          <w:pPr>
            <w:pStyle w:val="TOCHeading"/>
          </w:pPr>
        </w:p>
        <w:p w14:paraId="72669876" w14:textId="28318B97" w:rsidR="00F617D8" w:rsidRDefault="00442256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758774" w:history="1">
            <w:r w:rsidR="00F617D8" w:rsidRPr="002A0CA4">
              <w:rPr>
                <w:rStyle w:val="Hyperlink"/>
              </w:rPr>
              <w:t>1</w:t>
            </w:r>
            <w:r w:rsidR="00F617D8"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617D8" w:rsidRPr="002A0CA4">
              <w:rPr>
                <w:rStyle w:val="Hyperlink"/>
              </w:rPr>
              <w:t>Объект испытаний</w:t>
            </w:r>
            <w:r w:rsidR="00F617D8">
              <w:rPr>
                <w:webHidden/>
              </w:rPr>
              <w:tab/>
            </w:r>
            <w:r w:rsidR="00F617D8">
              <w:rPr>
                <w:webHidden/>
              </w:rPr>
              <w:fldChar w:fldCharType="begin"/>
            </w:r>
            <w:r w:rsidR="00F617D8">
              <w:rPr>
                <w:webHidden/>
              </w:rPr>
              <w:instrText xml:space="preserve"> PAGEREF _Toc182758774 \h </w:instrText>
            </w:r>
            <w:r w:rsidR="00F617D8">
              <w:rPr>
                <w:webHidden/>
              </w:rPr>
            </w:r>
            <w:r w:rsidR="00F617D8">
              <w:rPr>
                <w:webHidden/>
              </w:rPr>
              <w:fldChar w:fldCharType="separate"/>
            </w:r>
            <w:r w:rsidR="00192C11">
              <w:rPr>
                <w:webHidden/>
              </w:rPr>
              <w:t>1</w:t>
            </w:r>
            <w:r w:rsidR="00F617D8">
              <w:rPr>
                <w:webHidden/>
              </w:rPr>
              <w:fldChar w:fldCharType="end"/>
            </w:r>
          </w:hyperlink>
        </w:p>
        <w:p w14:paraId="64F3D7C8" w14:textId="414F46B6" w:rsidR="00F617D8" w:rsidRDefault="00F617D8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82758775" w:history="1">
            <w:r w:rsidRPr="002A0CA4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A0CA4">
              <w:rPr>
                <w:rStyle w:val="Hyperlink"/>
              </w:rPr>
              <w:t>Цель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_Toc182758775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92C11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9AA09AA" w14:textId="585F3661" w:rsidR="00F617D8" w:rsidRDefault="00F617D8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82758776" w:history="1">
            <w:r w:rsidRPr="002A0CA4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A0CA4">
              <w:rPr>
                <w:rStyle w:val="Hyperlink"/>
              </w:rPr>
              <w:t>Требования к боту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_Toc182758776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92C11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B41C230" w14:textId="67440581" w:rsidR="00F617D8" w:rsidRDefault="00F617D8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82758777" w:history="1">
            <w:r w:rsidRPr="002A0CA4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A0CA4">
              <w:rPr>
                <w:rStyle w:val="Hyperlink"/>
              </w:rPr>
              <w:t>Требования к программной документации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_Toc182758777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92C11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4C34FA0" w14:textId="650F6321" w:rsidR="00F617D8" w:rsidRDefault="00F617D8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82758778" w:history="1">
            <w:r w:rsidRPr="002A0CA4">
              <w:rPr>
                <w:rStyle w:val="Hyperlink"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A0CA4">
              <w:rPr>
                <w:rStyle w:val="Hyperlink"/>
              </w:rPr>
              <w:t>Методы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_Toc182758778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92C1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3D2A311" w14:textId="7ADE3C69" w:rsidR="00F617D8" w:rsidRDefault="00F617D8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82758779" w:history="1">
            <w:r w:rsidRPr="002A0CA4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A0CA4">
              <w:rPr>
                <w:rStyle w:val="Hyperlink"/>
              </w:rPr>
              <w:t>Требования по испытаниям программных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_Toc182758779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92C11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2C6730E" w14:textId="06FA16A7" w:rsidR="00F617D8" w:rsidRDefault="00F617D8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82758780" w:history="1">
            <w:r w:rsidRPr="002A0CA4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A0CA4">
              <w:rPr>
                <w:rStyle w:val="Hyperlink"/>
              </w:rPr>
              <w:t>Перечень работ, проводимых после завершения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_Toc182758780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92C11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238BC8C" w14:textId="5649893E" w:rsidR="00F617D8" w:rsidRDefault="00F617D8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82758781" w:history="1">
            <w:r w:rsidRPr="002A0CA4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A0CA4">
              <w:rPr>
                <w:rStyle w:val="Hyperlink"/>
              </w:rPr>
              <w:t>Метрологическое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_Toc182758781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92C11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5A6263E" w14:textId="0A39D7BF" w:rsidR="00F617D8" w:rsidRDefault="00F617D8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82758782" w:history="1">
            <w:r w:rsidRPr="002A0CA4">
              <w:rPr>
                <w:rStyle w:val="Hyperlink"/>
              </w:rPr>
              <w:t>9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A0CA4">
              <w:rPr>
                <w:rStyle w:val="Hyperlink"/>
              </w:rPr>
              <w:t>Отчетность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_Toc182758782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92C11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653B044" w14:textId="3215FB21" w:rsidR="00AA6D98" w:rsidRPr="00AA6D98" w:rsidRDefault="00442256" w:rsidP="00AA6D98">
          <w:pPr>
            <w:ind w:firstLine="0"/>
            <w:sectPr w:rsidR="00AA6D98" w:rsidRPr="00AA6D98" w:rsidSect="00AA6D98">
              <w:headerReference w:type="default" r:id="rId11"/>
              <w:pgSz w:w="11906" w:h="16838"/>
              <w:pgMar w:top="1134" w:right="567" w:bottom="1134" w:left="1134" w:header="709" w:footer="709" w:gutter="0"/>
              <w:cols w:space="708"/>
              <w:titlePg/>
              <w:docGrid w:linePitch="381"/>
            </w:sectPr>
          </w:pPr>
          <w:r>
            <w:rPr>
              <w:b/>
              <w:bCs/>
            </w:rPr>
            <w:fldChar w:fldCharType="end"/>
          </w:r>
        </w:p>
      </w:sdtContent>
    </w:sdt>
    <w:bookmarkStart w:id="1" w:name="_Hlk128749851" w:displacedByCustomXml="prev"/>
    <w:p w14:paraId="52FB7B7C" w14:textId="77777777" w:rsidR="00AA6D98" w:rsidRDefault="00AA6D98" w:rsidP="00F617D8">
      <w:pPr>
        <w:pStyle w:val="Heading1"/>
        <w:spacing w:before="240"/>
        <w:ind w:firstLine="709"/>
      </w:pPr>
      <w:bookmarkStart w:id="2" w:name="_Toc182758774"/>
      <w:r>
        <w:lastRenderedPageBreak/>
        <w:t>Объект испытаний</w:t>
      </w:r>
      <w:bookmarkEnd w:id="2"/>
      <w:r>
        <w:t xml:space="preserve"> </w:t>
      </w:r>
    </w:p>
    <w:p w14:paraId="14BD38F0" w14:textId="59C33704" w:rsidR="00AA6D98" w:rsidRDefault="004E70E4" w:rsidP="00F617D8">
      <w:pPr>
        <w:ind w:firstLine="709"/>
        <w:sectPr w:rsidR="00AA6D98" w:rsidSect="00F617D8">
          <w:headerReference w:type="default" r:id="rId12"/>
          <w:headerReference w:type="first" r:id="rId13"/>
          <w:pgSz w:w="11906" w:h="16838"/>
          <w:pgMar w:top="1134" w:right="567" w:bottom="1134" w:left="1134" w:header="709" w:footer="709" w:gutter="0"/>
          <w:pgNumType w:start="1"/>
          <w:cols w:space="708"/>
          <w:titlePg/>
          <w:docGrid w:linePitch="381"/>
        </w:sectPr>
      </w:pPr>
      <w:bookmarkStart w:id="3" w:name="OLE_LINK1"/>
      <w:r w:rsidRPr="004E70E4">
        <w:t>Объектом испытаний является мобильное приложение</w:t>
      </w:r>
      <w:r>
        <w:t xml:space="preserve"> геолокационной социальной сети</w:t>
      </w:r>
      <w:r w:rsidRPr="004E70E4">
        <w:t>. Разрабатываемая система предназначена для пользователей, желающих находить и создавать события поблизости, знакомиться с единомышленниками через систему матчей, а также для организаторов мероприятий, заинтересованных в привлечении аудитории и координации офлайн-активностей.</w:t>
      </w:r>
    </w:p>
    <w:p w14:paraId="3A3E1073" w14:textId="77777777" w:rsidR="00AA6D98" w:rsidRDefault="00AA6D98" w:rsidP="00AA6D98">
      <w:pPr>
        <w:pStyle w:val="Heading1"/>
        <w:spacing w:before="240"/>
        <w:ind w:firstLine="709"/>
      </w:pPr>
      <w:bookmarkStart w:id="4" w:name="_Toc182758775"/>
      <w:bookmarkEnd w:id="3"/>
      <w:r>
        <w:lastRenderedPageBreak/>
        <w:t>Цель испытаний</w:t>
      </w:r>
      <w:bookmarkEnd w:id="4"/>
      <w:r>
        <w:t xml:space="preserve"> </w:t>
      </w:r>
    </w:p>
    <w:p w14:paraId="7A09EDA1" w14:textId="1D8A6B76" w:rsidR="00AA6D98" w:rsidRDefault="00AA6D98" w:rsidP="00AA6D98">
      <w:pPr>
        <w:ind w:firstLine="709"/>
      </w:pPr>
      <w:bookmarkStart w:id="5" w:name="OLE_LINK2"/>
      <w:r w:rsidRPr="001E16C4">
        <w:t xml:space="preserve">Целью испытаний является проверка соответствия функциональности </w:t>
      </w:r>
      <w:r w:rsidR="007D153B">
        <w:t>системы</w:t>
      </w:r>
      <w:r w:rsidRPr="001E16C4">
        <w:t xml:space="preserve"> требованиям технического задания, оценка </w:t>
      </w:r>
      <w:r w:rsidR="007D153B">
        <w:t>ее</w:t>
      </w:r>
      <w:r w:rsidRPr="001E16C4">
        <w:t xml:space="preserve"> стабильности и надежности работы при различных сценариях взаимодействия с пользователями. Испытания включают проверку корректности обработки данных, удобства пользовательского интерфейса и соответствия требованиям безопасности</w:t>
      </w:r>
      <w:r>
        <w:t>.</w:t>
      </w:r>
    </w:p>
    <w:bookmarkEnd w:id="5"/>
    <w:p w14:paraId="0BFDD48D" w14:textId="77777777" w:rsidR="00A849D6" w:rsidRDefault="00A849D6" w:rsidP="00A849D6"/>
    <w:p w14:paraId="27824C5A" w14:textId="346EA370" w:rsidR="00A849D6" w:rsidRDefault="00A849D6" w:rsidP="00B57F9F">
      <w:pPr>
        <w:pStyle w:val="Heading1"/>
        <w:ind w:firstLine="709"/>
      </w:pPr>
      <w:bookmarkStart w:id="6" w:name="_Toc182758776"/>
      <w:bookmarkStart w:id="7" w:name="OLE_LINK3"/>
      <w:r>
        <w:lastRenderedPageBreak/>
        <w:t xml:space="preserve">Требования к </w:t>
      </w:r>
      <w:bookmarkEnd w:id="6"/>
      <w:r w:rsidR="00300A84">
        <w:t>системе</w:t>
      </w:r>
      <w:r>
        <w:t xml:space="preserve"> </w:t>
      </w:r>
    </w:p>
    <w:p w14:paraId="7C3C7023" w14:textId="7E7EEB48" w:rsidR="001E16C4" w:rsidRPr="001E16C4" w:rsidRDefault="004E70E4" w:rsidP="00DE0637">
      <w:pPr>
        <w:tabs>
          <w:tab w:val="left" w:pos="1418"/>
        </w:tabs>
        <w:ind w:firstLine="709"/>
      </w:pPr>
      <w:bookmarkStart w:id="8" w:name="OLE_LINK4"/>
      <w:r>
        <w:t xml:space="preserve">Мобильное приложение геолокационной социальной сети </w:t>
      </w:r>
      <w:r w:rsidR="001E16C4" w:rsidRPr="001E16C4">
        <w:t>дол</w:t>
      </w:r>
      <w:r>
        <w:t>жно</w:t>
      </w:r>
      <w:r w:rsidR="001E16C4" w:rsidRPr="001E16C4">
        <w:t xml:space="preserve"> реализовывать следующие функции:</w:t>
      </w:r>
    </w:p>
    <w:bookmarkEnd w:id="7"/>
    <w:bookmarkEnd w:id="8"/>
    <w:p w14:paraId="5400D5FD" w14:textId="77777777" w:rsidR="004E70E4" w:rsidRDefault="004E70E4" w:rsidP="004E70E4">
      <w:pPr>
        <w:pStyle w:val="ListParagraph"/>
        <w:numPr>
          <w:ilvl w:val="0"/>
          <w:numId w:val="35"/>
        </w:numPr>
        <w:tabs>
          <w:tab w:val="left" w:pos="1418"/>
        </w:tabs>
      </w:pPr>
      <w:r>
        <w:t>Инициализация и авторизация пользователей: при входе пользователь проходит авторизацию через Firebase Auth с использованием электронной почты, номера телефона или сторонних сервисов (Google, Apple). После успешной регистрации система сохраняет токен аутентификации и переходит к основному функционалу приложения.</w:t>
      </w:r>
    </w:p>
    <w:p w14:paraId="3F1E2726" w14:textId="77777777" w:rsidR="004E70E4" w:rsidRDefault="004E70E4" w:rsidP="004E70E4">
      <w:pPr>
        <w:pStyle w:val="ListParagraph"/>
        <w:numPr>
          <w:ilvl w:val="0"/>
          <w:numId w:val="35"/>
        </w:numPr>
        <w:tabs>
          <w:tab w:val="left" w:pos="1418"/>
        </w:tabs>
      </w:pPr>
      <w:r>
        <w:t>После успешного входа открывается основное меню интерфейса: пользователю предоставляется доступ к основным экранам приложения - "Карта", "Афиша", "Мэтчи" и "Профиль" через нижнее навигационное меню.</w:t>
      </w:r>
    </w:p>
    <w:p w14:paraId="02D0A74A" w14:textId="77777777" w:rsidR="004E70E4" w:rsidRDefault="004E70E4" w:rsidP="004E70E4">
      <w:pPr>
        <w:pStyle w:val="ListParagraph"/>
        <w:numPr>
          <w:ilvl w:val="0"/>
          <w:numId w:val="35"/>
        </w:numPr>
        <w:tabs>
          <w:tab w:val="left" w:pos="1418"/>
        </w:tabs>
      </w:pPr>
      <w:r>
        <w:t>Поиск и отображение мероприятий: пользователь может искать мероприятия в радиусе до 20 км от текущего местоположения с возможностью фильтрации по категории (культура, спорт, образование и др.), дате, времени и цене. Система автоматически определяет геолокацию пользователя и отображает мероприятия на карте через Яндекс.Карты API.</w:t>
      </w:r>
    </w:p>
    <w:p w14:paraId="19AE6421" w14:textId="77777777" w:rsidR="004E70E4" w:rsidRDefault="004E70E4" w:rsidP="004E70E4">
      <w:pPr>
        <w:pStyle w:val="ListParagraph"/>
        <w:numPr>
          <w:ilvl w:val="0"/>
          <w:numId w:val="35"/>
        </w:numPr>
        <w:tabs>
          <w:tab w:val="left" w:pos="1418"/>
        </w:tabs>
      </w:pPr>
      <w:r>
        <w:t>Мониторинг и управление избранными мероприятиями: пользователь имеет возможность добавлять мероприятия в избранное, просматривать список избранных событий и получать уведомления о изменениях в выбранных мероприятиях (перенос, отмена). Все избранные мероприятия сохраняются в базе данных и синхронизируются между устройствами.</w:t>
      </w:r>
    </w:p>
    <w:p w14:paraId="5243F9D7" w14:textId="3589C6FA" w:rsidR="004E70E4" w:rsidRDefault="00A62C84" w:rsidP="004E70E4">
      <w:pPr>
        <w:pStyle w:val="ListParagraph"/>
        <w:numPr>
          <w:ilvl w:val="0"/>
          <w:numId w:val="35"/>
        </w:numPr>
        <w:tabs>
          <w:tab w:val="left" w:pos="1418"/>
        </w:tabs>
      </w:pPr>
      <w:r w:rsidRPr="00A62C84">
        <w:t>Социальное взаимодействие и матчинг: система предоставляет два режима поиска потенциальных собеседников: общий пул по городу и пул по конкретному мероприятию. В общем пуле пользователь может просматривать профили других участников в своем городе, фильтровать их по интересам, возрасту и расстоянию, а также выражать интерес через систему лайков. В пуле конкретного мероприятия пользователь видит только тех, кто заинтересован в том же событии, что позволяет находить единомышленников с общими целями. При взаимных лайках система формирует "Мэтч" и отправляет push-уведомление через Firebase Cloud Messaging обоим пользователям, открывая возможность для общения. Интерфейс взаимодействия включает свайпы влево/вправо, откладывание профилей и просмотр списка установленных матчей.</w:t>
      </w:r>
    </w:p>
    <w:p w14:paraId="14D49243" w14:textId="77777777" w:rsidR="004E70E4" w:rsidRDefault="004E70E4" w:rsidP="004E70E4">
      <w:pPr>
        <w:pStyle w:val="ListParagraph"/>
        <w:numPr>
          <w:ilvl w:val="0"/>
          <w:numId w:val="35"/>
        </w:numPr>
        <w:tabs>
          <w:tab w:val="left" w:pos="1418"/>
        </w:tabs>
      </w:pPr>
      <w:r>
        <w:t>Просмотр детальной информации о мероприятии: система предоставляет полную информацию о выбранном мероприятии (название, дата, время, место, описание, категория, цена, организатор), а также возможность построения маршрута до места проведения через Яндекс.Карты API.</w:t>
      </w:r>
    </w:p>
    <w:p w14:paraId="39FBD00F" w14:textId="77777777" w:rsidR="004E70E4" w:rsidRDefault="004E70E4" w:rsidP="004E70E4">
      <w:pPr>
        <w:pStyle w:val="ListParagraph"/>
        <w:numPr>
          <w:ilvl w:val="0"/>
          <w:numId w:val="35"/>
        </w:numPr>
        <w:tabs>
          <w:tab w:val="left" w:pos="1418"/>
        </w:tabs>
      </w:pPr>
      <w:r>
        <w:lastRenderedPageBreak/>
        <w:t>Управление профилем пользователя: пользователь может редактировать личную информацию, загружать фотографию профиля, указывать интересы и настраивать приватность. Профиль пользователя хранится в базе данных и синхронизируется с Firebase для обеспечения единого цифрового опыта.</w:t>
      </w:r>
    </w:p>
    <w:p w14:paraId="0C69A060" w14:textId="77777777" w:rsidR="004E70E4" w:rsidRDefault="004E70E4" w:rsidP="004E70E4">
      <w:pPr>
        <w:pStyle w:val="ListParagraph"/>
        <w:numPr>
          <w:ilvl w:val="0"/>
          <w:numId w:val="35"/>
        </w:numPr>
        <w:tabs>
          <w:tab w:val="left" w:pos="1418"/>
        </w:tabs>
      </w:pPr>
      <w:r>
        <w:t>Интеграция с внешними сервисами: приложение интегрировано с Firebase для аутентификации, push-уведомлений и хранения медиаконтента, а также с Яндекс.Картами API для геокодирования, отображения карт и построения маршрутов.</w:t>
      </w:r>
    </w:p>
    <w:p w14:paraId="4B3A3CF2" w14:textId="77777777" w:rsidR="004E70E4" w:rsidRDefault="004E70E4" w:rsidP="004E70E4">
      <w:pPr>
        <w:pStyle w:val="ListParagraph"/>
        <w:numPr>
          <w:ilvl w:val="0"/>
          <w:numId w:val="35"/>
        </w:numPr>
        <w:tabs>
          <w:tab w:val="left" w:pos="1418"/>
        </w:tabs>
      </w:pPr>
      <w:r>
        <w:t>Хранение и безопасность данных: все пользовательские данные, мероприятия и медиаконтент сохраняются в защищенной базе данных PostgreSQL и Firebase Storage. Доступ к данным регулируется через Firebase Auth, а соединения защищены TLS.</w:t>
      </w:r>
    </w:p>
    <w:p w14:paraId="1440E0FD" w14:textId="77777777" w:rsidR="004E70E4" w:rsidRDefault="004E70E4" w:rsidP="004E70E4">
      <w:pPr>
        <w:pStyle w:val="ListParagraph"/>
        <w:numPr>
          <w:ilvl w:val="0"/>
          <w:numId w:val="35"/>
        </w:numPr>
        <w:tabs>
          <w:tab w:val="left" w:pos="1418"/>
        </w:tabs>
      </w:pPr>
      <w:r>
        <w:t>Отображение мероприятий на карте: система визуализирует расположение мероприятий с помощью интерактивной карты, позволяет масштабировать, перемещаться и фильтровать события на карте.</w:t>
      </w:r>
    </w:p>
    <w:p w14:paraId="7F7F97F1" w14:textId="180411EB" w:rsidR="004E70E4" w:rsidRPr="004E70E4" w:rsidRDefault="004E70E4" w:rsidP="004E70E4">
      <w:pPr>
        <w:pStyle w:val="ListParagraph"/>
        <w:numPr>
          <w:ilvl w:val="0"/>
          <w:numId w:val="35"/>
        </w:numPr>
        <w:tabs>
          <w:tab w:val="left" w:pos="1418"/>
        </w:tabs>
      </w:pPr>
      <w:r>
        <w:t>Настройка профиля и предпочтений: пользователь может настраивать параметры профиля, интересы и критерии поиска для персонализации рекомендаций. Все настройки сохраняются в базе данных и применяются при каждом запуске приложения.</w:t>
      </w:r>
    </w:p>
    <w:p w14:paraId="2E59A540" w14:textId="4740E4FF" w:rsidR="0045096C" w:rsidRDefault="0045096C" w:rsidP="00B57F9F">
      <w:pPr>
        <w:pStyle w:val="Heading1"/>
        <w:ind w:firstLine="709"/>
      </w:pPr>
      <w:bookmarkStart w:id="9" w:name="_Toc182758777"/>
      <w:r>
        <w:lastRenderedPageBreak/>
        <w:t>Требования к программной документации</w:t>
      </w:r>
      <w:bookmarkEnd w:id="9"/>
      <w:r>
        <w:t xml:space="preserve"> </w:t>
      </w:r>
    </w:p>
    <w:p w14:paraId="1D3FA996" w14:textId="7324A89F" w:rsidR="0045096C" w:rsidRDefault="0045096C" w:rsidP="001C4E74">
      <w:pPr>
        <w:tabs>
          <w:tab w:val="left" w:pos="1418"/>
        </w:tabs>
        <w:ind w:firstLine="709"/>
      </w:pPr>
      <w:r>
        <w:t>К моменту тестирования должны быть подготовлены следующие документы:</w:t>
      </w:r>
    </w:p>
    <w:p w14:paraId="41F000E3" w14:textId="2531B37D" w:rsidR="001C4E74" w:rsidRDefault="00681B89" w:rsidP="001C4E74">
      <w:pPr>
        <w:pStyle w:val="ListParagraph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т</w:t>
      </w:r>
      <w:r w:rsidR="001C4E74" w:rsidRPr="001C4E74">
        <w:rPr>
          <w:rFonts w:eastAsia="Times New Roman" w:cs="Times New Roman"/>
          <w:szCs w:val="24"/>
        </w:rPr>
        <w:t>ехническое задание</w:t>
      </w:r>
      <w:r>
        <w:rPr>
          <w:rFonts w:eastAsia="Times New Roman" w:cs="Times New Roman"/>
          <w:szCs w:val="24"/>
        </w:rPr>
        <w:t>;</w:t>
      </w:r>
    </w:p>
    <w:p w14:paraId="6AE0669F" w14:textId="7F9EB5D0" w:rsidR="00A62C84" w:rsidRPr="001C4E74" w:rsidRDefault="00A62C84" w:rsidP="001C4E74">
      <w:pPr>
        <w:pStyle w:val="ListParagraph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технический проект</w:t>
      </w:r>
      <w:r>
        <w:rPr>
          <w:rFonts w:eastAsia="Times New Roman" w:cs="Times New Roman"/>
          <w:szCs w:val="24"/>
          <w:lang w:val="en-US"/>
        </w:rPr>
        <w:t>;</w:t>
      </w:r>
    </w:p>
    <w:p w14:paraId="2F5EE832" w14:textId="13004CCB" w:rsidR="001C4E74" w:rsidRPr="001C4E74" w:rsidRDefault="00681B89" w:rsidP="001C4E74">
      <w:pPr>
        <w:pStyle w:val="ListParagraph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</w:t>
      </w:r>
      <w:r w:rsidR="001C4E74" w:rsidRPr="001C4E74">
        <w:rPr>
          <w:rFonts w:eastAsia="Times New Roman" w:cs="Times New Roman"/>
          <w:szCs w:val="24"/>
        </w:rPr>
        <w:t>уководство пользователя</w:t>
      </w:r>
      <w:r>
        <w:rPr>
          <w:rFonts w:eastAsia="Times New Roman" w:cs="Times New Roman"/>
          <w:szCs w:val="24"/>
        </w:rPr>
        <w:t>;</w:t>
      </w:r>
    </w:p>
    <w:p w14:paraId="4F1D0E22" w14:textId="4512D059" w:rsidR="001C4E74" w:rsidRPr="001C4E74" w:rsidRDefault="00681B89" w:rsidP="001C4E74">
      <w:pPr>
        <w:pStyle w:val="ListParagraph"/>
        <w:numPr>
          <w:ilvl w:val="0"/>
          <w:numId w:val="22"/>
        </w:numPr>
        <w:tabs>
          <w:tab w:val="left" w:pos="1418"/>
        </w:tabs>
        <w:ind w:left="0" w:firstLine="709"/>
      </w:pPr>
      <w:r>
        <w:rPr>
          <w:rFonts w:eastAsia="Times New Roman" w:cs="Times New Roman"/>
          <w:szCs w:val="24"/>
        </w:rPr>
        <w:t>р</w:t>
      </w:r>
      <w:r w:rsidR="001C4E74" w:rsidRPr="001C4E74">
        <w:rPr>
          <w:rFonts w:eastAsia="Times New Roman" w:cs="Times New Roman"/>
          <w:szCs w:val="24"/>
        </w:rPr>
        <w:t>уководство программиста</w:t>
      </w:r>
      <w:r w:rsidR="00C5676B">
        <w:rPr>
          <w:rFonts w:eastAsia="Times New Roman" w:cs="Times New Roman"/>
          <w:szCs w:val="24"/>
        </w:rPr>
        <w:t>.</w:t>
      </w:r>
    </w:p>
    <w:p w14:paraId="4861E895" w14:textId="77777777" w:rsidR="001C4E74" w:rsidRDefault="001C4E74" w:rsidP="001C4E74">
      <w:pPr>
        <w:tabs>
          <w:tab w:val="left" w:pos="1418"/>
        </w:tabs>
        <w:rPr>
          <w:rFonts w:eastAsia="Times New Roman" w:cs="Times New Roman"/>
          <w:szCs w:val="24"/>
        </w:rPr>
      </w:pPr>
    </w:p>
    <w:p w14:paraId="668EE897" w14:textId="77777777" w:rsidR="001C4E74" w:rsidRDefault="001C4E74" w:rsidP="001C4E74">
      <w:pPr>
        <w:tabs>
          <w:tab w:val="left" w:pos="1418"/>
        </w:tabs>
        <w:rPr>
          <w:rFonts w:eastAsia="Times New Roman" w:cs="Times New Roman"/>
          <w:szCs w:val="24"/>
        </w:rPr>
      </w:pPr>
    </w:p>
    <w:p w14:paraId="42C01B37" w14:textId="77777777" w:rsidR="006C542E" w:rsidRPr="006C542E" w:rsidRDefault="006C542E" w:rsidP="006C542E">
      <w:pPr>
        <w:pStyle w:val="ListParagraph"/>
        <w:numPr>
          <w:ilvl w:val="0"/>
          <w:numId w:val="0"/>
        </w:numPr>
        <w:tabs>
          <w:tab w:val="clear" w:pos="1276"/>
          <w:tab w:val="left" w:pos="1418"/>
        </w:tabs>
        <w:ind w:left="709"/>
      </w:pPr>
    </w:p>
    <w:p w14:paraId="77256D52" w14:textId="25408B8C" w:rsidR="006C542E" w:rsidRDefault="001E16C4" w:rsidP="00B57F9F">
      <w:pPr>
        <w:pStyle w:val="Heading1"/>
        <w:ind w:firstLine="709"/>
        <w:rPr>
          <w:lang w:val="en-US"/>
        </w:rPr>
      </w:pPr>
      <w:bookmarkStart w:id="10" w:name="_Toc182758778"/>
      <w:bookmarkStart w:id="11" w:name="OLE_LINK5"/>
      <w:r w:rsidRPr="001E16C4">
        <w:lastRenderedPageBreak/>
        <w:t>Методы испытаний</w:t>
      </w:r>
      <w:bookmarkEnd w:id="10"/>
    </w:p>
    <w:p w14:paraId="76F7E3F5" w14:textId="77777777" w:rsidR="001E16C4" w:rsidRPr="001E16C4" w:rsidRDefault="001E16C4" w:rsidP="00F655C3">
      <w:pPr>
        <w:ind w:firstLine="709"/>
      </w:pPr>
      <w:r w:rsidRPr="001E16C4">
        <w:t>Испытания будут проводиться согласно следующему плану:</w:t>
      </w:r>
    </w:p>
    <w:p w14:paraId="1EF11BA0" w14:textId="5771541C" w:rsidR="001E16C4" w:rsidRPr="001E16C4" w:rsidRDefault="00F655C3" w:rsidP="00F655C3">
      <w:pPr>
        <w:numPr>
          <w:ilvl w:val="0"/>
          <w:numId w:val="37"/>
        </w:numPr>
        <w:tabs>
          <w:tab w:val="clear" w:pos="720"/>
          <w:tab w:val="num" w:pos="851"/>
        </w:tabs>
        <w:ind w:left="851"/>
      </w:pPr>
      <w:r>
        <w:t>п</w:t>
      </w:r>
      <w:r w:rsidR="001E16C4" w:rsidRPr="001E16C4">
        <w:t>роверка состава и качества сопроводительной документации: анализ полноты и соответствия предоставленной документации требованиям</w:t>
      </w:r>
      <w:r>
        <w:t>;</w:t>
      </w:r>
    </w:p>
    <w:p w14:paraId="22BD9913" w14:textId="60F301F3" w:rsidR="001E16C4" w:rsidRPr="001E16C4" w:rsidRDefault="00F655C3" w:rsidP="00F655C3">
      <w:pPr>
        <w:numPr>
          <w:ilvl w:val="0"/>
          <w:numId w:val="37"/>
        </w:numPr>
        <w:tabs>
          <w:tab w:val="clear" w:pos="720"/>
          <w:tab w:val="num" w:pos="851"/>
        </w:tabs>
        <w:ind w:left="851"/>
      </w:pPr>
      <w:r>
        <w:t>ф</w:t>
      </w:r>
      <w:r w:rsidR="001E16C4" w:rsidRPr="001E16C4">
        <w:t xml:space="preserve">ункциональное тестирование: проверка корректности работы всех функций </w:t>
      </w:r>
      <w:r>
        <w:t>системы</w:t>
      </w:r>
      <w:r w:rsidR="001E16C4" w:rsidRPr="001E16C4">
        <w:t xml:space="preserve"> в соответствии с пользовательскими сценариями</w:t>
      </w:r>
      <w:r>
        <w:t>;</w:t>
      </w:r>
    </w:p>
    <w:p w14:paraId="5EA64079" w14:textId="71879207" w:rsidR="001E16C4" w:rsidRPr="001E16C4" w:rsidRDefault="00F655C3" w:rsidP="00F655C3">
      <w:pPr>
        <w:numPr>
          <w:ilvl w:val="0"/>
          <w:numId w:val="37"/>
        </w:numPr>
        <w:tabs>
          <w:tab w:val="clear" w:pos="720"/>
          <w:tab w:val="num" w:pos="851"/>
        </w:tabs>
        <w:ind w:left="851"/>
      </w:pPr>
      <w:r>
        <w:t>т</w:t>
      </w:r>
      <w:r w:rsidR="001E16C4" w:rsidRPr="001E16C4">
        <w:t xml:space="preserve">естирование пользовательского интерфейса: оценка удобства использования </w:t>
      </w:r>
      <w:r>
        <w:t>системы</w:t>
      </w:r>
      <w:r w:rsidR="001E16C4" w:rsidRPr="001E16C4">
        <w:t>, правильности отображения элементов интерфейса</w:t>
      </w:r>
      <w:r>
        <w:t>;</w:t>
      </w:r>
    </w:p>
    <w:p w14:paraId="2B04423E" w14:textId="4E848D3F" w:rsidR="001E16C4" w:rsidRPr="001E16C4" w:rsidRDefault="00F655C3" w:rsidP="00F655C3">
      <w:pPr>
        <w:numPr>
          <w:ilvl w:val="0"/>
          <w:numId w:val="37"/>
        </w:numPr>
        <w:tabs>
          <w:tab w:val="clear" w:pos="720"/>
          <w:tab w:val="num" w:pos="851"/>
        </w:tabs>
        <w:ind w:left="851"/>
      </w:pPr>
      <w:r>
        <w:t>т</w:t>
      </w:r>
      <w:r w:rsidR="001E16C4" w:rsidRPr="001E16C4">
        <w:t xml:space="preserve">естирование стабильности и производительности: проверка работы </w:t>
      </w:r>
      <w:r>
        <w:t>системы</w:t>
      </w:r>
      <w:r w:rsidR="001E16C4" w:rsidRPr="001E16C4">
        <w:t xml:space="preserve"> под нагрузкой, оценка </w:t>
      </w:r>
      <w:r>
        <w:t>ее</w:t>
      </w:r>
      <w:r w:rsidR="001E16C4" w:rsidRPr="001E16C4">
        <w:t xml:space="preserve"> реакции на множественные запросы</w:t>
      </w:r>
      <w:r>
        <w:t>;</w:t>
      </w:r>
    </w:p>
    <w:p w14:paraId="5D6E07A8" w14:textId="117D06FB" w:rsidR="001E16C4" w:rsidRPr="001E16C4" w:rsidRDefault="00F655C3" w:rsidP="00F655C3">
      <w:pPr>
        <w:numPr>
          <w:ilvl w:val="0"/>
          <w:numId w:val="37"/>
        </w:numPr>
        <w:tabs>
          <w:tab w:val="clear" w:pos="720"/>
          <w:tab w:val="num" w:pos="851"/>
        </w:tabs>
        <w:ind w:left="851"/>
      </w:pPr>
      <w:r>
        <w:t>т</w:t>
      </w:r>
      <w:r w:rsidR="001E16C4" w:rsidRPr="001E16C4">
        <w:t xml:space="preserve">естирование на различных устройствах: проверка работы </w:t>
      </w:r>
      <w:r>
        <w:t xml:space="preserve">системы </w:t>
      </w:r>
      <w:r w:rsidR="00A62C84">
        <w:t>на различных мобильных устройствах</w:t>
      </w:r>
      <w:r>
        <w:t>;</w:t>
      </w:r>
    </w:p>
    <w:p w14:paraId="6128AEA4" w14:textId="61F8EAEA" w:rsidR="001E16C4" w:rsidRPr="001E16C4" w:rsidRDefault="00F655C3" w:rsidP="00F655C3">
      <w:pPr>
        <w:numPr>
          <w:ilvl w:val="0"/>
          <w:numId w:val="37"/>
        </w:numPr>
        <w:tabs>
          <w:tab w:val="clear" w:pos="720"/>
          <w:tab w:val="num" w:pos="851"/>
        </w:tabs>
        <w:ind w:left="851"/>
      </w:pPr>
      <w:r>
        <w:t>т</w:t>
      </w:r>
      <w:r w:rsidR="001E16C4" w:rsidRPr="001E16C4">
        <w:t>естирование безопасности: проверка защиты пользовательских данных и устойчивости к некорректным входным данным.</w:t>
      </w:r>
    </w:p>
    <w:p w14:paraId="175E7480" w14:textId="77777777" w:rsidR="001E16C4" w:rsidRPr="001E16C4" w:rsidRDefault="001E16C4" w:rsidP="001E16C4"/>
    <w:p w14:paraId="6225F8A1" w14:textId="570009A9" w:rsidR="006C542E" w:rsidRDefault="006C542E" w:rsidP="006C542E">
      <w:pPr>
        <w:ind w:firstLine="709"/>
        <w:rPr>
          <w:rFonts w:eastAsia="Times New Roman" w:cs="Times New Roman"/>
          <w:szCs w:val="24"/>
        </w:rPr>
      </w:pPr>
      <w:r w:rsidRPr="00946D85">
        <w:rPr>
          <w:rFonts w:eastAsia="Times New Roman" w:cs="Times New Roman"/>
          <w:szCs w:val="24"/>
        </w:rPr>
        <w:t xml:space="preserve">Методы испытаний представлены в </w:t>
      </w:r>
      <w:r w:rsidR="00B57F9F">
        <w:rPr>
          <w:rFonts w:eastAsia="Times New Roman" w:cs="Times New Roman"/>
          <w:szCs w:val="24"/>
        </w:rPr>
        <w:t>Т</w:t>
      </w:r>
      <w:r w:rsidRPr="00946D85">
        <w:rPr>
          <w:rFonts w:eastAsia="Times New Roman" w:cs="Times New Roman"/>
          <w:szCs w:val="24"/>
        </w:rPr>
        <w:t>аблице 1.</w:t>
      </w:r>
    </w:p>
    <w:p w14:paraId="377F7ED3" w14:textId="77777777" w:rsidR="00BB2B37" w:rsidRPr="00946D85" w:rsidRDefault="00BB2B37" w:rsidP="006C542E">
      <w:pPr>
        <w:ind w:firstLine="709"/>
        <w:rPr>
          <w:rFonts w:eastAsia="Times New Roman" w:cs="Times New Roman"/>
          <w:szCs w:val="24"/>
        </w:rPr>
      </w:pPr>
    </w:p>
    <w:p w14:paraId="7B0694DF" w14:textId="45AA8BB0" w:rsidR="001E16C4" w:rsidRDefault="006C542E" w:rsidP="001E16C4">
      <w:pPr>
        <w:ind w:firstLine="709"/>
        <w:rPr>
          <w:rFonts w:eastAsia="Times New Roman" w:cs="Times New Roman"/>
          <w:b/>
          <w:bCs/>
          <w:szCs w:val="24"/>
        </w:rPr>
      </w:pPr>
      <w:r w:rsidRPr="00946D85">
        <w:rPr>
          <w:rFonts w:eastAsia="Times New Roman" w:cs="Times New Roman"/>
          <w:szCs w:val="24"/>
        </w:rPr>
        <w:t>Таблица 1</w:t>
      </w:r>
      <w:r w:rsidR="00B57F9F">
        <w:rPr>
          <w:rFonts w:eastAsia="Times New Roman" w:cs="Times New Roman"/>
          <w:szCs w:val="24"/>
        </w:rPr>
        <w:t>.</w:t>
      </w:r>
      <w:r w:rsidR="001E16C4" w:rsidRPr="001E16C4">
        <w:rPr>
          <w:rFonts w:eastAsia="Times New Roman" w:cs="Times New Roman"/>
          <w:b/>
          <w:bCs/>
          <w:szCs w:val="24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2700"/>
        <w:gridCol w:w="2700"/>
      </w:tblGrid>
      <w:tr w:rsidR="000C3450" w:rsidRPr="000C3450" w14:paraId="379DFC21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2C4A555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№ п/п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D078B64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Название проверки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57B492E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Выполняемые действия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5B338FC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Ожидаемый результат</w:t>
            </w:r>
          </w:p>
        </w:tc>
      </w:tr>
      <w:tr w:rsidR="000C3450" w:rsidRPr="000C3450" w14:paraId="3B0A5B3D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2DE5CFF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7A288C3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Проверка документации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16590C8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Анализ предоставленных документов: технического задания, руководства пользователя, руководства программиста, программы и методики испытаний.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07030BC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Документация соответствует требованиям, содержит всю необходимую информацию.</w:t>
            </w:r>
          </w:p>
        </w:tc>
      </w:tr>
      <w:tr w:rsidR="000C3450" w:rsidRPr="000C3450" w14:paraId="5C2F33FE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75AFCD1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2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8A1A69C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Инициализация системы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C81697E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Запуск мобильного приложения на устройстве или эмуляторе. Проверка запуска основного экрана и определения геолокации пользователя.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BB8D0CD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Приложение запускается без ошибок, определяет текущее местоположение пользователя и отображает мероприятия в радиусе 5 км на ближайшие 7 дней.</w:t>
            </w:r>
          </w:p>
        </w:tc>
      </w:tr>
      <w:tr w:rsidR="000C3450" w:rsidRPr="000C3450" w14:paraId="32D726FD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9EA8A37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3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5C52BE2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Авторизация пользователя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8315705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Ввести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email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 и пароль в форме авторизации или войти через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Google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/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Apple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.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 xml:space="preserve">Проверить переход на главный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lastRenderedPageBreak/>
              <w:t>экран после успешной авторизации.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7E40D17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lastRenderedPageBreak/>
              <w:t xml:space="preserve">Пользователь успешно проходит авторизацию через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Firebase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Auth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, токен аутентификации сохраняется, приложение 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lastRenderedPageBreak/>
              <w:t>переходит к основному функционалу.</w:t>
            </w:r>
          </w:p>
        </w:tc>
      </w:tr>
      <w:tr w:rsidR="000C3450" w:rsidRPr="000C3450" w14:paraId="1FD2D366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2FF8684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lastRenderedPageBreak/>
              <w:t>4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FD817D3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Создание мероприятия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016B107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Нажать на значок "+" в нижней навигационной панели, заполнить форму создания мероприятия (название, дата, время, место, категория, цена), добавить фотографию и опубликовать.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1922CF0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Открывается экран создания мероприятия, после заполнения форма отправляется, мероприятие создается и переходит в статус "На модерации".</w:t>
            </w:r>
          </w:p>
        </w:tc>
      </w:tr>
      <w:tr w:rsidR="000C3450" w:rsidRPr="000C3450" w14:paraId="4DCB1F88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604AC38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5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C4FDB14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Мониторинг избранных мероприятий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E9455FA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Добавить мероприятие в избранное, открыть раздел "Избранное", наблюдать за изменениями статуса мероприятия (перенос, отмена).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BB304C6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Система отображает обновленную информацию о мероприятии, отправляет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push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-уведомление при изменении статуса.</w:t>
            </w:r>
          </w:p>
        </w:tc>
      </w:tr>
      <w:tr w:rsidR="000C3450" w:rsidRPr="000C3450" w14:paraId="4A8C6C99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4858B23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6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2377251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Просмотр детальной информации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4295488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Выбрать мероприятие на карте или в ленте, перейти к просмотру детальной информации.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09CCDB4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Отображается полная информация о мероприятии (название, дата, время, место, описание, категория, цена, организатор), а также список участников.</w:t>
            </w:r>
          </w:p>
        </w:tc>
      </w:tr>
      <w:tr w:rsidR="000C3450" w:rsidRPr="000C3450" w14:paraId="67859A93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82F0D51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7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01E86D7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Просмотр профилей пользователей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E27923C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Перейти в раздел "Мэтчи", просмотреть профили пользователей в общем пуле по городу и в пуле конкретного мероприятия.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F220779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Отображаются профили пользователей с фото, краткой информацией, интересами.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Для пула мероприятия отображаются только участники выбранного события.</w:t>
            </w:r>
          </w:p>
        </w:tc>
      </w:tr>
      <w:tr w:rsidR="000C3450" w:rsidRPr="000C3450" w14:paraId="57148F2A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B87EFA5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8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901322D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Поиск и фильтрация мероприятий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DEEF31E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Выполнить поиск мероприятий с применением фильтров по категории, дате, времени и цене.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Проверить корректность отображения результатов.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2F188AA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Система корректно фильтрует мероприятия по выбранным критериям, отображает только соответствующие запросу события.</w:t>
            </w:r>
          </w:p>
        </w:tc>
      </w:tr>
      <w:tr w:rsidR="000C3450" w:rsidRPr="000C3450" w14:paraId="5B6F0221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AC51AF2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9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6A783D8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Работа с картой мероприятий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379A559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Открыть карту, выполнить масштабирование, перемещение, нажать на маркеры мероприятий, построить маршрут до выбранного мероприятия.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CC923CB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Карта корректно отображает мероприятия, маркеры реагируют на нажатия, маршрут строится без ошибок через Яндекс.Карты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API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.</w:t>
            </w:r>
          </w:p>
        </w:tc>
      </w:tr>
      <w:tr w:rsidR="000C3450" w:rsidRPr="000C3450" w14:paraId="361D4AF3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CB18E98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lastRenderedPageBreak/>
              <w:t>10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2B8388E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Управление профилем пользователя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05E898A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Открыть профиль, нажать на кнопку редактирования, изменить личную информацию, загрузить фотографию, указать интересы и сохранить изменения.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5CF2077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Все изменения в профиле сохраняются, обновленная информация отображается в приложении и доступна после перезапуска.</w:t>
            </w:r>
          </w:p>
        </w:tc>
      </w:tr>
      <w:tr w:rsidR="000C3450" w:rsidRPr="000C3450" w14:paraId="377487AA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CD12CB6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11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FAD1331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Проверка хранения данных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DC606CE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Проверить сохранение данных в базе данных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PostgreSQL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: создать профиль, добавить мероприятие в избранное, выполнить лайк пользователю.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0FFFC08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Все данные (профиль пользователя, избранные мероприятия, лайки) сохраняются в базе данных и доступны после перезапуска приложения.</w:t>
            </w:r>
          </w:p>
        </w:tc>
      </w:tr>
      <w:tr w:rsidR="000C3450" w:rsidRPr="000C3450" w14:paraId="2A380B3D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C85468C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12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FF02EC4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Интеграция с внешними сервисами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C3F0119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Проверить работу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push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-уведомлений через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Firebase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Cloud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Messaging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 при появлении новых матчей. Проверить отображение карты и построение маршрутов через Яндекс.Карты </w:t>
            </w: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API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81A0B80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Push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-уведомления приходят своевременно. Карта отображается корректно, маршрут строится без ошибок.</w:t>
            </w:r>
          </w:p>
        </w:tc>
      </w:tr>
      <w:tr w:rsidR="000C3450" w:rsidRPr="000C3450" w14:paraId="61863BAE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313DF8D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13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C740D7F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Тестирование интерфейса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B36A2D8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Перейти по всем разделам приложения (Карта, Афиша, Мэтчи, Профиль), проверить навигацию, отображение элементов и адаптивность.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A120CEA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Интерфейс отображается корректно, все элементы кликабельны, переходы работают без ошибок на всех поддерживаемых устройствах.</w:t>
            </w:r>
          </w:p>
        </w:tc>
      </w:tr>
      <w:tr w:rsidR="000C3450" w:rsidRPr="000C3450" w14:paraId="5FAED6B5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5AC77C5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14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47BC08B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Тестирование стабильности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A9677A0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Выполнить множество действий в приложении (просмотр мероприятий, переход между экранами, взаимодействие с профилями), наблюдать за стабильностью работы.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9781AF5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Приложение устойчиво к нагрузке, обрабатывает множественные запросы без сбоев и ошибок.</w:t>
            </w:r>
          </w:p>
        </w:tc>
      </w:tr>
      <w:tr w:rsidR="000C3450" w:rsidRPr="000C3450" w14:paraId="2C004715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16FD650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15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A7D9EDE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Тестирование производительности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0448264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Запустить приложение на устройствах с разной производительностью, проверить время загрузки данных, отображения карты и обработки запросов.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F4B04B3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>Приложение сохраняет стабильность, все функции работают без зависаний и ошибок на устройствах, удовлетворяющих минимальным требованиям.</w:t>
            </w:r>
          </w:p>
        </w:tc>
      </w:tr>
      <w:tr w:rsidR="000C3450" w:rsidRPr="000C3450" w14:paraId="28DB8C2F" w14:textId="77777777" w:rsidTr="000C3450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1B3B471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16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61E154B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Проверка безопасности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B23813D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Попробовать ввести некорректные данные при регистрации, проверить защиту персональных данных, 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lastRenderedPageBreak/>
              <w:t>попытаться получить доступ к чужому профилю.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C21D455" w14:textId="77777777" w:rsidR="000C3450" w:rsidRPr="000C3450" w:rsidRDefault="000C3450" w:rsidP="000C3450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eastAsia="en-US"/>
              </w:rPr>
            </w:pP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lastRenderedPageBreak/>
              <w:t xml:space="preserve">Система корректно обрабатывает ввод, защищает персональные данные, предотвращает </w:t>
            </w:r>
            <w:r w:rsidRPr="000C3450">
              <w:rPr>
                <w:rFonts w:eastAsia="Times New Roman" w:cs="Times New Roman"/>
                <w:color w:val="000000"/>
                <w:szCs w:val="24"/>
                <w:lang w:eastAsia="en-US"/>
              </w:rPr>
              <w:lastRenderedPageBreak/>
              <w:t>несанкционированный доступ к данным.</w:t>
            </w:r>
          </w:p>
        </w:tc>
      </w:tr>
    </w:tbl>
    <w:bookmarkEnd w:id="11"/>
    <w:p w14:paraId="62F330DF" w14:textId="1E21F454" w:rsidR="00DA4661" w:rsidRDefault="001E16C4" w:rsidP="001E16C4">
      <w:pPr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 </w:t>
      </w:r>
    </w:p>
    <w:p w14:paraId="1A2C531A" w14:textId="714AD9FC" w:rsidR="00A849D6" w:rsidRPr="006C542E" w:rsidRDefault="0048696F" w:rsidP="00F342E1">
      <w:pPr>
        <w:pStyle w:val="Heading1"/>
      </w:pPr>
      <w:bookmarkStart w:id="12" w:name="_Toc182758779"/>
      <w:r>
        <w:lastRenderedPageBreak/>
        <w:t>Требования по испытаниям программных средств</w:t>
      </w:r>
      <w:bookmarkEnd w:id="12"/>
    </w:p>
    <w:p w14:paraId="6D5EDA49" w14:textId="0428AC29" w:rsidR="0048696F" w:rsidRDefault="007D5A96" w:rsidP="004E1AA6">
      <w:r w:rsidRPr="007D5A96">
        <w:t>Испытания программных средств мобильного приложения геолокационной социальной сети проводятся в рамках функционального тестирования, тестирования пользовательского интерфейса, тестирования стабильности и производительности, тестирования на различных устройствах и тестирования безопасности. Проверяется корректность работы всех функций системы в соответствии с пользовательскими сценариями, удобство использования интерфейса, работа системы под нагрузкой, адаптация на различных мобильных устройствах, а также защита пользовательских данных и устойчивость к некорректным входным данным.</w:t>
      </w:r>
    </w:p>
    <w:p w14:paraId="0D110318" w14:textId="3A5C1F57" w:rsidR="0048696F" w:rsidRPr="004E1AA6" w:rsidRDefault="0048696F" w:rsidP="00F342E1">
      <w:pPr>
        <w:pStyle w:val="Heading1"/>
      </w:pPr>
      <w:bookmarkStart w:id="13" w:name="_Toc182758780"/>
      <w:r>
        <w:lastRenderedPageBreak/>
        <w:t>Перечень работ, проводимых после завершения испытаний</w:t>
      </w:r>
      <w:bookmarkEnd w:id="13"/>
    </w:p>
    <w:p w14:paraId="107CFDF9" w14:textId="1153DA77" w:rsidR="004E1AA6" w:rsidRDefault="005D1B5B" w:rsidP="004E1AA6">
      <w:bookmarkStart w:id="14" w:name="OLE_LINK9"/>
      <w:r>
        <w:t xml:space="preserve">По результатам испытаний делается заключение о соответствии </w:t>
      </w:r>
      <w:r w:rsidR="00480569">
        <w:t xml:space="preserve">системы </w:t>
      </w:r>
      <w:r>
        <w:t>требованиям технического задания и возможности его использования клиентами. При необходимости проводится доработка программных средств и документации.</w:t>
      </w:r>
    </w:p>
    <w:bookmarkEnd w:id="14"/>
    <w:p w14:paraId="746C1A2F" w14:textId="436A4C41" w:rsidR="005D1B5B" w:rsidRDefault="005D1B5B" w:rsidP="004E1AA6"/>
    <w:p w14:paraId="5FFC2DC2" w14:textId="1C410D75" w:rsidR="005D1B5B" w:rsidRDefault="005D1B5B" w:rsidP="004E1AA6"/>
    <w:p w14:paraId="29A0AF34" w14:textId="070D479F" w:rsidR="005D1B5B" w:rsidRDefault="005D1B5B" w:rsidP="004E1AA6"/>
    <w:p w14:paraId="5FCE1B83" w14:textId="4174B89E" w:rsidR="005D1B5B" w:rsidRPr="004E1AA6" w:rsidRDefault="005D1B5B" w:rsidP="00F342E1">
      <w:pPr>
        <w:pStyle w:val="Heading1"/>
      </w:pPr>
      <w:bookmarkStart w:id="15" w:name="_Toc182758781"/>
      <w:bookmarkStart w:id="16" w:name="OLE_LINK10"/>
      <w:r>
        <w:lastRenderedPageBreak/>
        <w:t>Метрологическое обеспечение испытаний</w:t>
      </w:r>
      <w:bookmarkEnd w:id="15"/>
      <w:r>
        <w:t xml:space="preserve"> </w:t>
      </w:r>
    </w:p>
    <w:p w14:paraId="01025C91" w14:textId="5E203C65" w:rsidR="005D1B5B" w:rsidRPr="007E6942" w:rsidRDefault="007E6942" w:rsidP="005D1B5B">
      <w:r w:rsidRPr="007E6942">
        <w:t xml:space="preserve">Программа испытаний </w:t>
      </w:r>
      <w:r w:rsidR="007D5A96">
        <w:t xml:space="preserve">мобильного приложения геолокационной социальной сети </w:t>
      </w:r>
      <w:r w:rsidRPr="007E6942">
        <w:t>не требует использования специализированного измерительного оборудования</w:t>
      </w:r>
      <w:r w:rsidR="005D1B5B" w:rsidRPr="007E6942">
        <w:t>.</w:t>
      </w:r>
    </w:p>
    <w:bookmarkEnd w:id="16"/>
    <w:p w14:paraId="682BEA67" w14:textId="77CC5811" w:rsidR="005D1B5B" w:rsidRDefault="005D1B5B" w:rsidP="005D1B5B"/>
    <w:p w14:paraId="52121912" w14:textId="7C8D973F" w:rsidR="005D1B5B" w:rsidRPr="004E1AA6" w:rsidRDefault="005D1B5B" w:rsidP="00F342E1">
      <w:pPr>
        <w:pStyle w:val="Heading1"/>
      </w:pPr>
      <w:bookmarkStart w:id="17" w:name="_Toc182758782"/>
      <w:r>
        <w:lastRenderedPageBreak/>
        <w:t>Отчетность</w:t>
      </w:r>
      <w:bookmarkEnd w:id="17"/>
      <w:r>
        <w:t xml:space="preserve"> </w:t>
      </w:r>
    </w:p>
    <w:p w14:paraId="1B58B683" w14:textId="54CB0503" w:rsidR="005D1B5B" w:rsidRDefault="005D1B5B" w:rsidP="005D1B5B">
      <w:bookmarkStart w:id="18" w:name="OLE_LINK11"/>
      <w:r>
        <w:t xml:space="preserve">Результаты испытаний </w:t>
      </w:r>
      <w:r w:rsidR="009E6D9C">
        <w:t>системы</w:t>
      </w:r>
      <w:r>
        <w:t xml:space="preserve"> фиксируются в протоколах, которые включают следующие разделы:</w:t>
      </w:r>
    </w:p>
    <w:p w14:paraId="44AEBB0E" w14:textId="1B63A4F5" w:rsidR="005D1B5B" w:rsidRDefault="003011B2" w:rsidP="005D1B5B">
      <w:pPr>
        <w:pStyle w:val="ListParagraph"/>
        <w:numPr>
          <w:ilvl w:val="0"/>
          <w:numId w:val="24"/>
        </w:numPr>
        <w:ind w:left="0" w:firstLine="709"/>
      </w:pPr>
      <w:r>
        <w:t>н</w:t>
      </w:r>
      <w:r w:rsidR="005D1B5B">
        <w:t xml:space="preserve">азначение испытаний и номер раздела требований ТЗ </w:t>
      </w:r>
      <w:r w:rsidR="00BB2B37">
        <w:t>для</w:t>
      </w:r>
      <w:r w:rsidR="005D1B5B">
        <w:t xml:space="preserve"> </w:t>
      </w:r>
      <w:r w:rsidR="007D5A96">
        <w:t>мобильного приложения</w:t>
      </w:r>
      <w:r w:rsidR="005D1B5B">
        <w:t>, по которому проводят испытание</w:t>
      </w:r>
      <w:r>
        <w:t>;</w:t>
      </w:r>
    </w:p>
    <w:p w14:paraId="3415E2D1" w14:textId="6404C95A" w:rsidR="005D1B5B" w:rsidRDefault="003011B2" w:rsidP="005D1B5B">
      <w:pPr>
        <w:pStyle w:val="ListParagraph"/>
        <w:numPr>
          <w:ilvl w:val="0"/>
          <w:numId w:val="24"/>
        </w:numPr>
        <w:ind w:left="0" w:firstLine="709"/>
      </w:pPr>
      <w:r>
        <w:t>с</w:t>
      </w:r>
      <w:r w:rsidR="005D1B5B">
        <w:t>остав технических и программных средств, используемых при испытаниях</w:t>
      </w:r>
      <w:r>
        <w:t>;</w:t>
      </w:r>
    </w:p>
    <w:p w14:paraId="4888397A" w14:textId="66FEA183" w:rsidR="005D1B5B" w:rsidRDefault="003011B2" w:rsidP="005D1B5B">
      <w:pPr>
        <w:pStyle w:val="ListParagraph"/>
        <w:numPr>
          <w:ilvl w:val="0"/>
          <w:numId w:val="24"/>
        </w:numPr>
        <w:ind w:left="0" w:firstLine="709"/>
      </w:pPr>
      <w:r>
        <w:t>у</w:t>
      </w:r>
      <w:r w:rsidR="005D1B5B">
        <w:t>казание методик, в соответствии с которыми проводились испытания, обработка и оценка результатов</w:t>
      </w:r>
      <w:r>
        <w:t>;</w:t>
      </w:r>
    </w:p>
    <w:p w14:paraId="1834BCCC" w14:textId="45B85A4F" w:rsidR="005D1B5B" w:rsidRDefault="003011B2" w:rsidP="005D1B5B">
      <w:pPr>
        <w:pStyle w:val="ListParagraph"/>
        <w:numPr>
          <w:ilvl w:val="0"/>
          <w:numId w:val="24"/>
        </w:numPr>
        <w:ind w:left="0" w:firstLine="709"/>
      </w:pPr>
      <w:r>
        <w:t>у</w:t>
      </w:r>
      <w:r w:rsidR="005D1B5B">
        <w:t>словия проведения испытаний и характеристики исходных данных</w:t>
      </w:r>
      <w:r>
        <w:t>;</w:t>
      </w:r>
    </w:p>
    <w:p w14:paraId="7BD1AA58" w14:textId="1B6CF9AE" w:rsidR="005D1B5B" w:rsidRDefault="003011B2" w:rsidP="005D1B5B">
      <w:pPr>
        <w:pStyle w:val="ListParagraph"/>
        <w:numPr>
          <w:ilvl w:val="0"/>
          <w:numId w:val="24"/>
        </w:numPr>
        <w:ind w:left="0" w:firstLine="709"/>
      </w:pPr>
      <w:r>
        <w:t>с</w:t>
      </w:r>
      <w:r w:rsidR="005D1B5B">
        <w:t>редства хранения и условия доступа к тестирующе</w:t>
      </w:r>
      <w:r w:rsidR="00BB2B37">
        <w:t>й программе</w:t>
      </w:r>
      <w:r>
        <w:t>;</w:t>
      </w:r>
    </w:p>
    <w:p w14:paraId="163C6741" w14:textId="7C56487F" w:rsidR="005D1B5B" w:rsidRDefault="003011B2" w:rsidP="005D1B5B">
      <w:pPr>
        <w:pStyle w:val="ListParagraph"/>
        <w:numPr>
          <w:ilvl w:val="0"/>
          <w:numId w:val="24"/>
        </w:numPr>
        <w:ind w:left="0" w:firstLine="709"/>
      </w:pPr>
      <w:r>
        <w:t>о</w:t>
      </w:r>
      <w:r w:rsidR="005D1B5B">
        <w:t>бобщённые результаты испытаний</w:t>
      </w:r>
      <w:r>
        <w:t>;</w:t>
      </w:r>
    </w:p>
    <w:p w14:paraId="239832E1" w14:textId="0BBF60E8" w:rsidR="005D1B5B" w:rsidRDefault="003011B2" w:rsidP="005D1B5B">
      <w:pPr>
        <w:pStyle w:val="ListParagraph"/>
        <w:numPr>
          <w:ilvl w:val="0"/>
          <w:numId w:val="24"/>
        </w:numPr>
        <w:ind w:left="0" w:firstLine="709"/>
      </w:pPr>
      <w:r>
        <w:t>в</w:t>
      </w:r>
      <w:r w:rsidR="005D1B5B">
        <w:t xml:space="preserve">ыводы о результатах испытаний и соответствии </w:t>
      </w:r>
      <w:r w:rsidR="007B714E">
        <w:t>мобильного приложения</w:t>
      </w:r>
      <w:r w:rsidR="005D1B5B">
        <w:t xml:space="preserve"> требованиям технического задания.</w:t>
      </w:r>
    </w:p>
    <w:p w14:paraId="4E0C3273" w14:textId="304340C4" w:rsidR="005D1B5B" w:rsidRDefault="005D1B5B" w:rsidP="00BB2B37">
      <w:pPr>
        <w:spacing w:before="0"/>
        <w:ind w:firstLine="709"/>
      </w:pPr>
      <w:r>
        <w:t xml:space="preserve">В протоколах также могут быть зафиксированы замечания пользователей и тестировщиков по удобству эксплуатации </w:t>
      </w:r>
      <w:r w:rsidR="003011B2">
        <w:t>системы</w:t>
      </w:r>
      <w:r>
        <w:t>.</w:t>
      </w:r>
    </w:p>
    <w:bookmarkEnd w:id="18"/>
    <w:p w14:paraId="2B8C1B9E" w14:textId="286B8217" w:rsidR="005D1B5B" w:rsidRDefault="007B714E" w:rsidP="005D1B5B">
      <w:r w:rsidRPr="007B714E">
        <w:t>Этап проведения предварительных испытаний завершается оформлением акта о результатах предварительных и приемочных испытаний мобильного приложения геолокационной социальной сети.</w:t>
      </w:r>
    </w:p>
    <w:p w14:paraId="27724990" w14:textId="77777777" w:rsidR="005D1B5B" w:rsidRPr="005D1B5B" w:rsidRDefault="005D1B5B" w:rsidP="005D1B5B"/>
    <w:p w14:paraId="6E453DDC" w14:textId="77777777" w:rsidR="005D1B5B" w:rsidRDefault="005D1B5B" w:rsidP="005D1B5B">
      <w:pPr>
        <w:pStyle w:val="1"/>
        <w:numPr>
          <w:ilvl w:val="0"/>
          <w:numId w:val="0"/>
        </w:numPr>
        <w:ind w:left="709"/>
      </w:pPr>
    </w:p>
    <w:bookmarkEnd w:id="1"/>
    <w:p w14:paraId="7B1B025A" w14:textId="0161BD19" w:rsidR="00AB286F" w:rsidRDefault="00AB286F" w:rsidP="005D1B5B">
      <w:pPr>
        <w:ind w:firstLine="0"/>
      </w:pPr>
    </w:p>
    <w:p w14:paraId="1DA01634" w14:textId="409B530B" w:rsidR="005D1B5B" w:rsidRDefault="005D1B5B" w:rsidP="005D1B5B">
      <w:pPr>
        <w:ind w:firstLine="0"/>
      </w:pPr>
    </w:p>
    <w:p w14:paraId="21CDAEC8" w14:textId="6AB6E3B4" w:rsidR="005D1B5B" w:rsidRDefault="005D1B5B" w:rsidP="005D1B5B">
      <w:pPr>
        <w:ind w:firstLine="0"/>
      </w:pPr>
    </w:p>
    <w:p w14:paraId="054A6150" w14:textId="1183E347" w:rsidR="005D1B5B" w:rsidRDefault="005D1B5B" w:rsidP="005D1B5B">
      <w:pPr>
        <w:ind w:firstLine="0"/>
      </w:pPr>
    </w:p>
    <w:p w14:paraId="0BB2CA87" w14:textId="65104534" w:rsidR="005D1B5B" w:rsidRDefault="005D1B5B" w:rsidP="005D1B5B">
      <w:pPr>
        <w:ind w:firstLine="0"/>
      </w:pPr>
    </w:p>
    <w:p w14:paraId="3C3BC384" w14:textId="5BC880CF" w:rsidR="005D1B5B" w:rsidRDefault="005D1B5B" w:rsidP="005D1B5B">
      <w:pPr>
        <w:ind w:firstLine="0"/>
      </w:pPr>
    </w:p>
    <w:p w14:paraId="7660D3ED" w14:textId="7BAF1498" w:rsidR="005D1B5B" w:rsidRDefault="005D1B5B" w:rsidP="005D1B5B">
      <w:pPr>
        <w:ind w:firstLine="0"/>
      </w:pPr>
    </w:p>
    <w:p w14:paraId="714C68FB" w14:textId="77777777" w:rsidR="00F342E1" w:rsidRDefault="00F342E1">
      <w:pPr>
        <w:spacing w:before="0" w:after="200" w:line="276" w:lineRule="auto"/>
        <w:ind w:firstLine="0"/>
        <w:contextualSpacing w:val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4E1CB3F7" w14:textId="28BCE290" w:rsidR="005D1B5B" w:rsidRPr="00946D85" w:rsidRDefault="005D1B5B" w:rsidP="00BB2B37">
      <w:pPr>
        <w:ind w:firstLine="0"/>
        <w:jc w:val="center"/>
        <w:rPr>
          <w:rFonts w:cs="Times New Roman"/>
        </w:rPr>
      </w:pPr>
      <w:r w:rsidRPr="00946D85">
        <w:rPr>
          <w:rFonts w:cs="Times New Roman"/>
          <w:b/>
          <w:bCs/>
        </w:rPr>
        <w:lastRenderedPageBreak/>
        <w:t>ПРОТОКОЛ</w:t>
      </w:r>
    </w:p>
    <w:p w14:paraId="3E30EA1D" w14:textId="13921D88" w:rsidR="005D1B5B" w:rsidRPr="009245CF" w:rsidRDefault="005D1B5B" w:rsidP="009245CF">
      <w:pPr>
        <w:ind w:left="708" w:firstLine="0"/>
        <w:jc w:val="center"/>
        <w:rPr>
          <w:rFonts w:cs="Times New Roman"/>
          <w:b/>
          <w:bCs/>
          <w:szCs w:val="24"/>
        </w:rPr>
      </w:pPr>
      <w:r w:rsidRPr="007E6942">
        <w:rPr>
          <w:rFonts w:cs="Times New Roman"/>
          <w:b/>
          <w:bCs/>
        </w:rPr>
        <w:t xml:space="preserve">Предварительных и приемочных испытаний </w:t>
      </w:r>
      <w:r w:rsidR="007E6942" w:rsidRPr="007E6942">
        <w:rPr>
          <w:rFonts w:cs="Times New Roman"/>
          <w:b/>
          <w:bCs/>
          <w:szCs w:val="24"/>
        </w:rPr>
        <w:t>«</w:t>
      </w:r>
      <w:r w:rsidR="007B714E">
        <w:rPr>
          <w:rFonts w:cs="Times New Roman"/>
          <w:b/>
          <w:bCs/>
          <w:szCs w:val="24"/>
        </w:rPr>
        <w:t>Мобильное приложение геолокационной социальной сети</w:t>
      </w:r>
      <w:r w:rsidR="007E6942" w:rsidRPr="007E6942">
        <w:rPr>
          <w:rFonts w:cs="Times New Roman"/>
          <w:b/>
          <w:bCs/>
          <w:szCs w:val="24"/>
        </w:rPr>
        <w:t>»</w:t>
      </w:r>
    </w:p>
    <w:p w14:paraId="75923D23" w14:textId="77777777" w:rsidR="005D1B5B" w:rsidRPr="00946D85" w:rsidRDefault="005D1B5B" w:rsidP="005D1B5B">
      <w:pPr>
        <w:jc w:val="center"/>
        <w:rPr>
          <w:rFonts w:cs="Times New Roman"/>
          <w:b/>
          <w:bCs/>
        </w:rPr>
      </w:pPr>
    </w:p>
    <w:p w14:paraId="265529C3" w14:textId="0591D278" w:rsidR="004B7723" w:rsidRPr="007E6942" w:rsidRDefault="004B7723" w:rsidP="009245CF">
      <w:pPr>
        <w:ind w:firstLine="709"/>
        <w:rPr>
          <w:rFonts w:cs="Times New Roman"/>
          <w:szCs w:val="24"/>
        </w:rPr>
      </w:pPr>
      <w:r w:rsidRPr="004B7723">
        <w:t>В соответствии с требованиями технического задания были проведены испытания</w:t>
      </w:r>
      <w:r w:rsidR="007E6942" w:rsidRPr="007E6942">
        <w:t xml:space="preserve"> </w:t>
      </w:r>
      <w:r w:rsidR="007E6942" w:rsidRPr="007E6942">
        <w:rPr>
          <w:rFonts w:cs="Times New Roman"/>
          <w:szCs w:val="24"/>
        </w:rPr>
        <w:t>«</w:t>
      </w:r>
      <w:r w:rsidR="007B714E">
        <w:t>мобильного приложения геолокационной социальной сети</w:t>
      </w:r>
      <w:r w:rsidR="007E6942" w:rsidRPr="007E6942">
        <w:rPr>
          <w:rFonts w:cs="Times New Roman"/>
          <w:szCs w:val="24"/>
        </w:rPr>
        <w:t>»</w:t>
      </w:r>
      <w:r w:rsidR="009245CF">
        <w:rPr>
          <w:rFonts w:cs="Times New Roman"/>
          <w:szCs w:val="24"/>
        </w:rPr>
        <w:t xml:space="preserve"> </w:t>
      </w:r>
      <w:r w:rsidRPr="004B7723">
        <w:t>в соответствии с утвержденной «Программой и методикой испытаний».</w:t>
      </w:r>
    </w:p>
    <w:p w14:paraId="7018F187" w14:textId="17EAD0B3" w:rsidR="005D1B5B" w:rsidRPr="00946D85" w:rsidRDefault="005D1B5B" w:rsidP="009245CF">
      <w:pPr>
        <w:pStyle w:val="a"/>
        <w:rPr>
          <w:sz w:val="24"/>
        </w:rPr>
      </w:pPr>
      <w:r w:rsidRPr="00946D85">
        <w:rPr>
          <w:sz w:val="24"/>
        </w:rPr>
        <w:t>Общие сведения об испытаниях приведены в таблице 2.</w:t>
      </w:r>
    </w:p>
    <w:p w14:paraId="07F6C913" w14:textId="2C2FE34D" w:rsidR="005D1B5B" w:rsidRDefault="005D1B5B" w:rsidP="009245CF">
      <w:pPr>
        <w:pStyle w:val="a"/>
        <w:rPr>
          <w:sz w:val="24"/>
        </w:rPr>
      </w:pPr>
      <w:r w:rsidRPr="00946D85">
        <w:rPr>
          <w:sz w:val="24"/>
        </w:rPr>
        <w:t xml:space="preserve">Результаты испытаний приведены в таблице 3. </w:t>
      </w:r>
    </w:p>
    <w:p w14:paraId="442FC30F" w14:textId="775AF83A" w:rsidR="004B7723" w:rsidRDefault="004B7723" w:rsidP="009245CF">
      <w:pPr>
        <w:pStyle w:val="a"/>
        <w:rPr>
          <w:sz w:val="24"/>
        </w:rPr>
      </w:pPr>
    </w:p>
    <w:p w14:paraId="77F1CAD8" w14:textId="29ABA23F" w:rsidR="004B7723" w:rsidRDefault="004B7723" w:rsidP="009245CF">
      <w:pPr>
        <w:pStyle w:val="a"/>
        <w:rPr>
          <w:sz w:val="24"/>
        </w:rPr>
      </w:pPr>
      <w:r>
        <w:rPr>
          <w:sz w:val="24"/>
        </w:rPr>
        <w:t xml:space="preserve">Таблица 2 – Общие сведения </w:t>
      </w:r>
      <w:r w:rsidR="008D6FC3">
        <w:rPr>
          <w:sz w:val="24"/>
        </w:rPr>
        <w:t>об испытаниях</w:t>
      </w:r>
    </w:p>
    <w:tbl>
      <w:tblPr>
        <w:tblW w:w="8760" w:type="dxa"/>
        <w:tblInd w:w="704" w:type="dxa"/>
        <w:tblLayout w:type="fixed"/>
        <w:tblLook w:val="0000" w:firstRow="0" w:lastRow="0" w:firstColumn="0" w:lastColumn="0" w:noHBand="0" w:noVBand="0"/>
      </w:tblPr>
      <w:tblGrid>
        <w:gridCol w:w="3656"/>
        <w:gridCol w:w="2411"/>
        <w:gridCol w:w="2693"/>
      </w:tblGrid>
      <w:tr w:rsidR="004B7723" w:rsidRPr="00946D85" w14:paraId="37A025A9" w14:textId="77777777" w:rsidTr="004B7723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A8135" w14:textId="77777777" w:rsidR="004B7723" w:rsidRPr="00946D85" w:rsidRDefault="004B7723" w:rsidP="004B7723">
            <w:pPr>
              <w:ind w:firstLine="0"/>
              <w:rPr>
                <w:rFonts w:cs="Times New Roman"/>
              </w:rPr>
            </w:pPr>
            <w:r w:rsidRPr="00946D85">
              <w:rPr>
                <w:rFonts w:cs="Times New Roman"/>
                <w:b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B9CEE" w14:textId="5E33398C" w:rsidR="004B7723" w:rsidRPr="00946D85" w:rsidRDefault="007B714E" w:rsidP="007B714E">
            <w:pPr>
              <w:ind w:firstLine="709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</w:rPr>
              <w:t>Мобильное приложение геолокационной социальной сети</w:t>
            </w:r>
          </w:p>
        </w:tc>
      </w:tr>
      <w:tr w:rsidR="004B7723" w:rsidRPr="00946D85" w14:paraId="292CD850" w14:textId="77777777" w:rsidTr="004B7723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19E03" w14:textId="77777777" w:rsidR="004B7723" w:rsidRPr="00946D85" w:rsidRDefault="004B7723" w:rsidP="004B7723">
            <w:pPr>
              <w:ind w:firstLine="0"/>
              <w:rPr>
                <w:rFonts w:cs="Times New Roman"/>
              </w:rPr>
            </w:pPr>
            <w:r w:rsidRPr="00946D85">
              <w:rPr>
                <w:rFonts w:cs="Times New Roman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95DC" w14:textId="77777777" w:rsidR="004B7723" w:rsidRPr="00946D85" w:rsidRDefault="004B7723" w:rsidP="00A21B29">
            <w:pPr>
              <w:rPr>
                <w:rFonts w:cs="Times New Roman"/>
              </w:rPr>
            </w:pPr>
            <w:r w:rsidRPr="00946D85">
              <w:rPr>
                <w:rFonts w:cs="Times New Roman"/>
              </w:rPr>
              <w:t>«       »                       20__г.</w:t>
            </w:r>
          </w:p>
        </w:tc>
      </w:tr>
      <w:tr w:rsidR="004B7723" w:rsidRPr="00946D85" w14:paraId="7034B9D4" w14:textId="77777777" w:rsidTr="004B7723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422A" w14:textId="77777777" w:rsidR="004B7723" w:rsidRPr="00946D85" w:rsidRDefault="004B7723" w:rsidP="004B7723">
            <w:pPr>
              <w:ind w:firstLine="0"/>
              <w:rPr>
                <w:rFonts w:cs="Times New Roman"/>
              </w:rPr>
            </w:pPr>
            <w:r w:rsidRPr="00946D85">
              <w:rPr>
                <w:rFonts w:cs="Times New Roman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E1B93" w14:textId="77777777" w:rsidR="004B7723" w:rsidRPr="00946D85" w:rsidRDefault="004B7723" w:rsidP="00A21B29">
            <w:pPr>
              <w:snapToGrid w:val="0"/>
              <w:ind w:firstLine="143"/>
              <w:rPr>
                <w:rFonts w:cs="Times New Roman"/>
              </w:rPr>
            </w:pPr>
          </w:p>
        </w:tc>
      </w:tr>
      <w:tr w:rsidR="004B7723" w:rsidRPr="00946D85" w14:paraId="11F9A655" w14:textId="77777777" w:rsidTr="004B7723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FBA5" w14:textId="77777777" w:rsidR="004B7723" w:rsidRPr="00946D85" w:rsidRDefault="004B7723" w:rsidP="004B7723">
            <w:pPr>
              <w:ind w:firstLine="0"/>
              <w:rPr>
                <w:rFonts w:cs="Times New Roman"/>
              </w:rPr>
            </w:pPr>
            <w:r w:rsidRPr="00946D85">
              <w:rPr>
                <w:rFonts w:cs="Times New Roman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A5B6" w14:textId="77777777" w:rsidR="004B7723" w:rsidRPr="00946D85" w:rsidRDefault="004B7723" w:rsidP="004B7723">
            <w:pPr>
              <w:ind w:firstLine="0"/>
              <w:rPr>
                <w:rFonts w:cs="Times New Roman"/>
              </w:rPr>
            </w:pPr>
            <w:r w:rsidRPr="00946D85">
              <w:rPr>
                <w:rFonts w:cs="Times New Roman"/>
              </w:rPr>
              <w:t>Фамилия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F683" w14:textId="77777777" w:rsidR="004B7723" w:rsidRPr="00946D85" w:rsidRDefault="004B7723" w:rsidP="004B7723">
            <w:pPr>
              <w:ind w:firstLine="0"/>
              <w:rPr>
                <w:rFonts w:cs="Times New Roman"/>
              </w:rPr>
            </w:pPr>
            <w:r w:rsidRPr="00946D85">
              <w:rPr>
                <w:rFonts w:cs="Times New Roman"/>
              </w:rPr>
              <w:t>Должность</w:t>
            </w:r>
          </w:p>
        </w:tc>
      </w:tr>
      <w:tr w:rsidR="004B7723" w:rsidRPr="00946D85" w14:paraId="1E7D4E49" w14:textId="77777777" w:rsidTr="004B7723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EBAD6" w14:textId="77777777" w:rsidR="004B7723" w:rsidRPr="00946D85" w:rsidRDefault="004B7723" w:rsidP="004B7723">
            <w:pPr>
              <w:ind w:firstLine="0"/>
              <w:rPr>
                <w:rFonts w:cs="Times New Roman"/>
              </w:rPr>
            </w:pPr>
            <w:r w:rsidRPr="00946D85">
              <w:rPr>
                <w:rFonts w:cs="Times New Roman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77D1" w14:textId="35E58BA9" w:rsidR="004B7723" w:rsidRPr="00946D85" w:rsidRDefault="007B714E" w:rsidP="004B7723">
            <w:pPr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Солянов А.А.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B38C1" w14:textId="77777777" w:rsidR="004B7723" w:rsidRPr="00946D85" w:rsidRDefault="004B7723" w:rsidP="004B7723">
            <w:pPr>
              <w:snapToGrid w:val="0"/>
              <w:ind w:firstLine="0"/>
              <w:rPr>
                <w:rFonts w:cs="Times New Roman"/>
              </w:rPr>
            </w:pPr>
            <w:r w:rsidRPr="00946D85">
              <w:rPr>
                <w:rFonts w:cs="Times New Roman"/>
              </w:rPr>
              <w:t>Студент</w:t>
            </w:r>
          </w:p>
        </w:tc>
      </w:tr>
      <w:tr w:rsidR="004B7723" w:rsidRPr="00946D85" w14:paraId="0D471A2D" w14:textId="77777777" w:rsidTr="004B7723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AED30" w14:textId="77777777" w:rsidR="004B7723" w:rsidRPr="00946D85" w:rsidRDefault="004B7723" w:rsidP="004B7723">
            <w:pPr>
              <w:ind w:firstLine="0"/>
              <w:rPr>
                <w:rFonts w:cs="Times New Roman"/>
              </w:rPr>
            </w:pPr>
            <w:r w:rsidRPr="00946D85">
              <w:rPr>
                <w:rFonts w:cs="Times New Roman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9F54D" w14:textId="77777777" w:rsidR="004B7723" w:rsidRPr="00946D85" w:rsidRDefault="004B7723" w:rsidP="004B7723">
            <w:pPr>
              <w:snapToGrid w:val="0"/>
              <w:ind w:firstLine="0"/>
              <w:rPr>
                <w:rFonts w:cs="Times New Roman"/>
              </w:rPr>
            </w:pPr>
            <w:r w:rsidRPr="00946D85">
              <w:rPr>
                <w:rStyle w:val="normaltextrun"/>
                <w:rFonts w:cs="Times New Roman"/>
              </w:rPr>
              <w:t>Долженкова М.Л.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43A8E" w14:textId="77777777" w:rsidR="004B7723" w:rsidRPr="00946D85" w:rsidRDefault="004B7723" w:rsidP="004B7723">
            <w:pPr>
              <w:snapToGrid w:val="0"/>
              <w:ind w:firstLine="0"/>
              <w:rPr>
                <w:rFonts w:cs="Times New Roman"/>
              </w:rPr>
            </w:pPr>
            <w:r w:rsidRPr="00946D85">
              <w:rPr>
                <w:rStyle w:val="normaltextrun"/>
                <w:rFonts w:cs="Times New Roman"/>
              </w:rPr>
              <w:t>Руководитель УП</w:t>
            </w:r>
            <w:r w:rsidRPr="00946D85">
              <w:rPr>
                <w:rStyle w:val="eop"/>
                <w:rFonts w:cs="Times New Roman"/>
              </w:rPr>
              <w:t> </w:t>
            </w:r>
          </w:p>
        </w:tc>
      </w:tr>
    </w:tbl>
    <w:p w14:paraId="0F1BB914" w14:textId="77777777" w:rsidR="004B7723" w:rsidRPr="00946D85" w:rsidRDefault="004B7723" w:rsidP="005D1B5B">
      <w:pPr>
        <w:pStyle w:val="a"/>
        <w:rPr>
          <w:sz w:val="24"/>
        </w:rPr>
      </w:pPr>
    </w:p>
    <w:p w14:paraId="218C894A" w14:textId="17DFF281" w:rsidR="005D1B5B" w:rsidRDefault="004B7723" w:rsidP="005D1B5B">
      <w:pPr>
        <w:pStyle w:val="a"/>
        <w:rPr>
          <w:sz w:val="24"/>
        </w:rPr>
      </w:pPr>
      <w:r>
        <w:rPr>
          <w:sz w:val="24"/>
        </w:rPr>
        <w:t xml:space="preserve">Таблица 3 – Результаты испытаний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"/>
        <w:gridCol w:w="2514"/>
        <w:gridCol w:w="2123"/>
        <w:gridCol w:w="2266"/>
        <w:gridCol w:w="2594"/>
      </w:tblGrid>
      <w:tr w:rsidR="00A00A79" w:rsidRPr="00A00A79" w14:paraId="45F2CA5F" w14:textId="77777777" w:rsidTr="00A00A79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AC8ABD2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№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F749B16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Шаг испытаний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76E8850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№ пункта методики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6703F81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eastAsia="en-US"/>
              </w:rPr>
              <w:t>Отметка о прохождении (Да/Нет)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B40F48E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Примечания</w:t>
            </w:r>
          </w:p>
        </w:tc>
      </w:tr>
      <w:tr w:rsidR="00A00A79" w:rsidRPr="00A00A79" w14:paraId="69EB6A15" w14:textId="77777777" w:rsidTr="00A00A79">
        <w:trPr>
          <w:trHeight w:val="195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E4A6FBD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8AD553D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Проверка документации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CABEC1D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A8DDE0A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F8C06BD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eastAsia="en-US"/>
              </w:rPr>
              <w:t>Документация соответствует требованиям, содержит все необходимые разделы и соответствует ГОСТ 19.201-78.</w:t>
            </w:r>
          </w:p>
        </w:tc>
      </w:tr>
      <w:tr w:rsidR="00A00A79" w:rsidRPr="00A00A79" w14:paraId="0B1941C8" w14:textId="77777777" w:rsidTr="00A00A79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751975A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2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0280480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Инициализация системы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A41942A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2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0DDFE27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F6BF16A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eastAsia="en-US"/>
              </w:rPr>
              <w:t>Приложение запускается без ошибок, определяет текущее местоположение пользователя и отображает мероприятия в радиусе 5 км на ближайшие 7 дней.</w:t>
            </w:r>
          </w:p>
        </w:tc>
      </w:tr>
      <w:tr w:rsidR="00A00A79" w:rsidRPr="00A00A79" w14:paraId="44F0B269" w14:textId="77777777" w:rsidTr="00A00A79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2FD5A10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lastRenderedPageBreak/>
              <w:t>3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C7511CC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Авторизация пользователя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2388DDC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3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EA70716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8C7D2DA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Пользователь успешно проходит авторизацию через </w:t>
            </w: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Firebase</w:t>
            </w:r>
            <w:r w:rsidRPr="00A00A79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 </w:t>
            </w: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Auth</w:t>
            </w:r>
            <w:r w:rsidRPr="00A00A79">
              <w:rPr>
                <w:rFonts w:eastAsia="Times New Roman" w:cs="Times New Roman"/>
                <w:color w:val="000000"/>
                <w:szCs w:val="24"/>
                <w:lang w:eastAsia="en-US"/>
              </w:rPr>
              <w:t>, токен аутентификации сохраняется, приложение переходит к основному функционалу.</w:t>
            </w:r>
          </w:p>
        </w:tc>
      </w:tr>
      <w:tr w:rsidR="00A00A79" w:rsidRPr="00A00A79" w14:paraId="2247B4FF" w14:textId="77777777" w:rsidTr="00A00A79">
        <w:trPr>
          <w:trHeight w:val="195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0F94F58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4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765BDB5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Создание мероприятия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52BA151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4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5D89517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0DC6628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eastAsia="en-US"/>
              </w:rPr>
              <w:t>При нажатии на значок "+" в нижней навигационной панели открывается экран создания мероприятия, после заполнения форма отправляется, мероприятие создается и переходит в статус "На модерации".</w:t>
            </w:r>
          </w:p>
        </w:tc>
      </w:tr>
      <w:tr w:rsidR="00A00A79" w:rsidRPr="00A00A79" w14:paraId="766734D6" w14:textId="77777777" w:rsidTr="00A00A79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3F75169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5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1FB0605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Мониторинг избранных мероприятий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622B9FC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5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D45B14D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5AFDABB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Система отображает обновленную информацию о мероприятии, отправляет </w:t>
            </w: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push</w:t>
            </w:r>
            <w:r w:rsidRPr="00A00A79">
              <w:rPr>
                <w:rFonts w:eastAsia="Times New Roman" w:cs="Times New Roman"/>
                <w:color w:val="000000"/>
                <w:szCs w:val="24"/>
                <w:lang w:eastAsia="en-US"/>
              </w:rPr>
              <w:t>-уведомление при изменении статуса (перенос, отмена).</w:t>
            </w:r>
          </w:p>
        </w:tc>
      </w:tr>
      <w:tr w:rsidR="00A00A79" w:rsidRPr="00A00A79" w14:paraId="5275576B" w14:textId="77777777" w:rsidTr="00A00A79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062EE26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6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E57241D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Просмотр детальной информации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0112D34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6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DFFCDFF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98EB2FC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eastAsia="en-US"/>
              </w:rPr>
              <w:t>Отображается полная информация о мероприятии (название, дата, время, место, описание, категория, цена, организатор), а также список участников.</w:t>
            </w:r>
          </w:p>
        </w:tc>
      </w:tr>
      <w:tr w:rsidR="00A00A79" w:rsidRPr="00A00A79" w14:paraId="645B622B" w14:textId="77777777" w:rsidTr="00A00A79">
        <w:trPr>
          <w:trHeight w:val="195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AA796F5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7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A573536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Просмотр профилей пользователей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EA10400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7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223545C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0681786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Отображаются профили пользователей с фото, краткой информацией, интересами. </w:t>
            </w: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Для пула мероприятия отображаются только участники выбранного события.</w:t>
            </w:r>
          </w:p>
        </w:tc>
      </w:tr>
      <w:tr w:rsidR="00A00A79" w:rsidRPr="00A00A79" w14:paraId="003D390E" w14:textId="77777777" w:rsidTr="00A00A79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0D1FA71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8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2818D54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Поиск и фильтрация мероприятий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F17A5E9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8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9449FAE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8AEAD5B" w14:textId="77777777" w:rsidR="00A00A79" w:rsidRPr="00192C11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>Система корректно фильтрует мероприятия по выбранным критериям (категория, дата, время, цена), отображает только соответствующие запросу события.</w:t>
            </w:r>
          </w:p>
        </w:tc>
      </w:tr>
      <w:tr w:rsidR="00A00A79" w:rsidRPr="00A00A79" w14:paraId="4F20772C" w14:textId="77777777" w:rsidTr="00A00A79">
        <w:trPr>
          <w:trHeight w:val="195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7C27C04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lastRenderedPageBreak/>
              <w:t>9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B1C8C8F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Работа с картой мероприятий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1490969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9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9FAFB94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C922EF6" w14:textId="77777777" w:rsidR="00A00A79" w:rsidRPr="00192C11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Карта корректно отображает мероприятия, маркеры реагируют на нажатия, маршрут строится без ошибок через Яндекс.Карты </w:t>
            </w: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API</w:t>
            </w: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>.</w:t>
            </w:r>
          </w:p>
        </w:tc>
      </w:tr>
      <w:tr w:rsidR="00A00A79" w:rsidRPr="00A00A79" w14:paraId="2909970A" w14:textId="77777777" w:rsidTr="00A00A79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B88AABA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10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50A6FF2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Управление профилем пользователя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C75709A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10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06DAE0B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ABABDA1" w14:textId="77777777" w:rsidR="00A00A79" w:rsidRPr="00192C11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>Все изменения в профиле сохраняются, обновленная информация отображается в приложении и доступна после перезапуска.</w:t>
            </w:r>
          </w:p>
        </w:tc>
      </w:tr>
      <w:tr w:rsidR="00A00A79" w:rsidRPr="00A00A79" w14:paraId="771D7251" w14:textId="77777777" w:rsidTr="00A00A79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FF43465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11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68AF7C3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Проверка хранения данных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C4FAB11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11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76259A2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3156701" w14:textId="77777777" w:rsidR="00A00A79" w:rsidRPr="00192C11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Все данные (профиль пользователя, избранные мероприятия, лайки) сохраняются в базе данных </w:t>
            </w: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PostgreSQL</w:t>
            </w: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 и доступны после перезапуска приложения.</w:t>
            </w:r>
          </w:p>
        </w:tc>
      </w:tr>
      <w:tr w:rsidR="00A00A79" w:rsidRPr="00A00A79" w14:paraId="0C35CE93" w14:textId="77777777" w:rsidTr="00A00A79">
        <w:trPr>
          <w:trHeight w:val="195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FB78F47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12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0006865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Интеграция с внешними сервисами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AB196C0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12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9F11618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0E9963F" w14:textId="77777777" w:rsidR="00A00A79" w:rsidRPr="00192C11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Push</w:t>
            </w: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-уведомления приходят своевременно через </w:t>
            </w: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Firebase</w:t>
            </w: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 </w:t>
            </w: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Cloud</w:t>
            </w: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 </w:t>
            </w: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Messaging</w:t>
            </w: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 xml:space="preserve">. Карта отображается корректно, маршрут строится без ошибок через Яндекс.Карты </w:t>
            </w: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API</w:t>
            </w:r>
            <w:r w:rsidRPr="00192C11">
              <w:rPr>
                <w:rFonts w:eastAsia="Times New Roman" w:cs="Times New Roman"/>
                <w:color w:val="000000"/>
                <w:szCs w:val="24"/>
                <w:lang w:eastAsia="en-US"/>
              </w:rPr>
              <w:t>.</w:t>
            </w:r>
          </w:p>
        </w:tc>
      </w:tr>
      <w:tr w:rsidR="00A00A79" w:rsidRPr="00A00A79" w14:paraId="111F4E76" w14:textId="77777777" w:rsidTr="00A00A79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7428F29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13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F7ABC63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Тестирование интерфейса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299E70D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13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541A355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223C3E7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Интерфейс отображается корректно, все элементы кликабельны, переходы работают без ошибок на всех поддерживаемых устройствах.</w:t>
            </w:r>
          </w:p>
        </w:tc>
      </w:tr>
      <w:tr w:rsidR="00A00A79" w:rsidRPr="00A00A79" w14:paraId="61A2A8C7" w14:textId="77777777" w:rsidTr="00A00A79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911BAAA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14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832F5A2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Тестирование стабильности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60614A8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14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2532B7B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BB7B4DF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Приложение устойчиво к нагрузке, обрабатывает множественные запросы без сбоев и ошибок при выполнении множества действий.</w:t>
            </w:r>
          </w:p>
        </w:tc>
      </w:tr>
      <w:tr w:rsidR="00A00A79" w:rsidRPr="00A00A79" w14:paraId="26B90188" w14:textId="77777777" w:rsidTr="00A00A79">
        <w:trPr>
          <w:trHeight w:val="195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831BC00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15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7062071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Тестирование производительности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1178416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15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E33358E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D9A6246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 xml:space="preserve">Приложение сохраняет стабильность, все функции работают без зависаний и ошибок на </w:t>
            </w: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lastRenderedPageBreak/>
              <w:t>устройствах, удовлетворяющих минимальным требованиям.</w:t>
            </w:r>
          </w:p>
        </w:tc>
      </w:tr>
      <w:tr w:rsidR="00A00A79" w:rsidRPr="00A00A79" w14:paraId="615A8980" w14:textId="77777777" w:rsidTr="00A00A79">
        <w:trPr>
          <w:trHeight w:val="180"/>
        </w:trPr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27C79AD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lastRenderedPageBreak/>
              <w:t>16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C54AF53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Проверка безопасности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7D6D5F2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16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7DA9A1B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Да</w:t>
            </w:r>
          </w:p>
        </w:tc>
        <w:tc>
          <w:tcPr>
            <w:tcW w:w="27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856B494" w14:textId="77777777" w:rsidR="00A00A79" w:rsidRPr="00A00A79" w:rsidRDefault="00A00A79" w:rsidP="00A00A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lang w:val="en-US" w:eastAsia="en-US"/>
              </w:rPr>
            </w:pPr>
            <w:r w:rsidRPr="00A00A79">
              <w:rPr>
                <w:rFonts w:eastAsia="Times New Roman" w:cs="Times New Roman"/>
                <w:color w:val="000000"/>
                <w:szCs w:val="24"/>
                <w:lang w:val="en-US" w:eastAsia="en-US"/>
              </w:rPr>
              <w:t>Система корректно обрабатывает ввод, защищает персональные данные, предотвращает несанкционированный доступ к данным.</w:t>
            </w:r>
          </w:p>
        </w:tc>
      </w:tr>
    </w:tbl>
    <w:p w14:paraId="06B601D6" w14:textId="77777777" w:rsidR="005D1B5B" w:rsidRPr="00495941" w:rsidRDefault="005D1B5B" w:rsidP="005D1B5B">
      <w:pPr>
        <w:ind w:firstLine="0"/>
      </w:pPr>
    </w:p>
    <w:sectPr w:rsidR="005D1B5B" w:rsidRPr="00495941" w:rsidSect="00AA6D98">
      <w:headerReference w:type="default" r:id="rId14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627D" w14:textId="77777777" w:rsidR="00DB2E02" w:rsidRDefault="00DB2E02">
      <w:pPr>
        <w:spacing w:before="0" w:line="240" w:lineRule="auto"/>
      </w:pPr>
      <w:r>
        <w:separator/>
      </w:r>
    </w:p>
  </w:endnote>
  <w:endnote w:type="continuationSeparator" w:id="0">
    <w:p w14:paraId="5596B4E1" w14:textId="77777777" w:rsidR="00DB2E02" w:rsidRDefault="00DB2E02">
      <w:pPr>
        <w:spacing w:before="0" w:line="240" w:lineRule="auto"/>
      </w:pPr>
      <w:r>
        <w:continuationSeparator/>
      </w:r>
    </w:p>
  </w:endnote>
  <w:endnote w:type="continuationNotice" w:id="1">
    <w:p w14:paraId="2AF29097" w14:textId="77777777" w:rsidR="00DB2E02" w:rsidRDefault="00DB2E02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945A6" w14:textId="77777777" w:rsidR="00DB2E02" w:rsidRDefault="00DB2E02" w:rsidP="00990EAC">
      <w:pPr>
        <w:spacing w:before="0" w:line="240" w:lineRule="auto"/>
      </w:pPr>
      <w:r>
        <w:separator/>
      </w:r>
    </w:p>
  </w:footnote>
  <w:footnote w:type="continuationSeparator" w:id="0">
    <w:p w14:paraId="70D7B575" w14:textId="77777777" w:rsidR="00DB2E02" w:rsidRDefault="00DB2E02" w:rsidP="00990EAC">
      <w:pPr>
        <w:spacing w:before="0" w:line="240" w:lineRule="auto"/>
      </w:pPr>
      <w:r>
        <w:continuationSeparator/>
      </w:r>
    </w:p>
  </w:footnote>
  <w:footnote w:type="continuationNotice" w:id="1">
    <w:p w14:paraId="62ACB3A7" w14:textId="77777777" w:rsidR="00DB2E02" w:rsidRDefault="00DB2E02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82A0" w14:textId="666486AB" w:rsidR="00AA6D98" w:rsidRDefault="00AA6D98" w:rsidP="00AA6D98">
    <w:pPr>
      <w:pStyle w:val="Header"/>
      <w:ind w:firstLine="0"/>
    </w:pPr>
  </w:p>
  <w:p w14:paraId="0AA9F560" w14:textId="77777777" w:rsidR="007635BD" w:rsidRPr="008E27BF" w:rsidRDefault="007635BD" w:rsidP="00990EAC">
    <w:pPr>
      <w:pStyle w:val="Header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0247674"/>
      <w:docPartObj>
        <w:docPartGallery w:val="Page Numbers (Top of Page)"/>
        <w:docPartUnique/>
      </w:docPartObj>
    </w:sdtPr>
    <w:sdtContent>
      <w:p w14:paraId="208D5F74" w14:textId="572CF3E3" w:rsidR="00AA6D98" w:rsidRDefault="00AA6D98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992B92" w14:textId="77777777" w:rsidR="00AA6D98" w:rsidRPr="008E27BF" w:rsidRDefault="00AA6D98" w:rsidP="00990EAC">
    <w:pPr>
      <w:pStyle w:val="Header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3445357"/>
      <w:docPartObj>
        <w:docPartGallery w:val="Page Numbers (Top of Page)"/>
        <w:docPartUnique/>
      </w:docPartObj>
    </w:sdtPr>
    <w:sdtContent>
      <w:p w14:paraId="691894ED" w14:textId="040E6AC0" w:rsidR="00F617D8" w:rsidRDefault="00F617D8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444A25" w14:textId="77777777" w:rsidR="00F617D8" w:rsidRDefault="00F617D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5D2D7" w14:textId="77777777" w:rsidR="00365E20" w:rsidRDefault="00365E20" w:rsidP="00365E20">
    <w:pPr>
      <w:pStyle w:val="Header"/>
    </w:pPr>
    <w:r>
      <w:tab/>
    </w:r>
    <w:sdt>
      <w:sdtPr>
        <w:id w:val="562375025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072635BC" w14:textId="77777777" w:rsidR="00365E20" w:rsidRPr="008E27BF" w:rsidRDefault="00365E20" w:rsidP="00990EAC">
    <w:pPr>
      <w:pStyle w:val="Header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ListBullet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51F1FF5"/>
    <w:multiLevelType w:val="hybridMultilevel"/>
    <w:tmpl w:val="0422FBFC"/>
    <w:lvl w:ilvl="0" w:tplc="6D5A6D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5629DA"/>
    <w:multiLevelType w:val="hybridMultilevel"/>
    <w:tmpl w:val="AB52F7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CD7BAE"/>
    <w:multiLevelType w:val="hybridMultilevel"/>
    <w:tmpl w:val="47469A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907799"/>
    <w:multiLevelType w:val="hybridMultilevel"/>
    <w:tmpl w:val="D8C465E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AD71513"/>
    <w:multiLevelType w:val="hybridMultilevel"/>
    <w:tmpl w:val="81A408F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D47E7A"/>
    <w:multiLevelType w:val="multilevel"/>
    <w:tmpl w:val="9196B19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427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1713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C260C1C"/>
    <w:multiLevelType w:val="hybridMultilevel"/>
    <w:tmpl w:val="959E5E5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2740483"/>
    <w:multiLevelType w:val="hybridMultilevel"/>
    <w:tmpl w:val="37900356"/>
    <w:lvl w:ilvl="0" w:tplc="38FEC8E6">
      <w:start w:val="1"/>
      <w:numFmt w:val="decimal"/>
      <w:lvlText w:val="%1."/>
      <w:lvlJc w:val="left"/>
      <w:pPr>
        <w:ind w:left="1931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0" w15:restartNumberingAfterBreak="0">
    <w:nsid w:val="2538088C"/>
    <w:multiLevelType w:val="hybridMultilevel"/>
    <w:tmpl w:val="17D0EE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9C11047"/>
    <w:multiLevelType w:val="multilevel"/>
    <w:tmpl w:val="6A3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ListParagraph"/>
      <w:lvlText w:val=""/>
      <w:lvlJc w:val="left"/>
      <w:pPr>
        <w:ind w:left="347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2E17673E"/>
    <w:multiLevelType w:val="hybridMultilevel"/>
    <w:tmpl w:val="0BC01C2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5176BE8"/>
    <w:multiLevelType w:val="multilevel"/>
    <w:tmpl w:val="0EECD01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6" w15:restartNumberingAfterBreak="0">
    <w:nsid w:val="40E601E3"/>
    <w:multiLevelType w:val="hybridMultilevel"/>
    <w:tmpl w:val="3A042A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5662C78"/>
    <w:multiLevelType w:val="multilevel"/>
    <w:tmpl w:val="109228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208AD"/>
    <w:multiLevelType w:val="hybridMultilevel"/>
    <w:tmpl w:val="1248BF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2A41798"/>
    <w:multiLevelType w:val="hybridMultilevel"/>
    <w:tmpl w:val="2E641CC0"/>
    <w:lvl w:ilvl="0" w:tplc="041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2FA1AC0"/>
    <w:multiLevelType w:val="hybridMultilevel"/>
    <w:tmpl w:val="FD7C20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7411D5D"/>
    <w:multiLevelType w:val="hybridMultilevel"/>
    <w:tmpl w:val="52CE19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9DB7177"/>
    <w:multiLevelType w:val="hybridMultilevel"/>
    <w:tmpl w:val="87E4E02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BDA0F0E"/>
    <w:multiLevelType w:val="multilevel"/>
    <w:tmpl w:val="9F00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4" w15:restartNumberingAfterBreak="0">
    <w:nsid w:val="5CAB6062"/>
    <w:multiLevelType w:val="hybridMultilevel"/>
    <w:tmpl w:val="D6EA79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CB72E6B"/>
    <w:multiLevelType w:val="multilevel"/>
    <w:tmpl w:val="7E120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956596"/>
    <w:multiLevelType w:val="hybridMultilevel"/>
    <w:tmpl w:val="0E08CB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04A30FC"/>
    <w:multiLevelType w:val="hybridMultilevel"/>
    <w:tmpl w:val="F3CA33E0"/>
    <w:lvl w:ilvl="0" w:tplc="0406D2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70ED6"/>
    <w:multiLevelType w:val="hybridMultilevel"/>
    <w:tmpl w:val="BF4666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630B76"/>
    <w:multiLevelType w:val="multilevel"/>
    <w:tmpl w:val="DFD4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0" w15:restartNumberingAfterBreak="0">
    <w:nsid w:val="6CFA780B"/>
    <w:multiLevelType w:val="multilevel"/>
    <w:tmpl w:val="3F64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89746D"/>
    <w:multiLevelType w:val="hybridMultilevel"/>
    <w:tmpl w:val="8A542A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3695D29"/>
    <w:multiLevelType w:val="hybridMultilevel"/>
    <w:tmpl w:val="F03246D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76AA2D33"/>
    <w:multiLevelType w:val="hybridMultilevel"/>
    <w:tmpl w:val="5C20AE6A"/>
    <w:lvl w:ilvl="0" w:tplc="4EE053C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94B7607"/>
    <w:multiLevelType w:val="multilevel"/>
    <w:tmpl w:val="79DE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E73428"/>
    <w:multiLevelType w:val="hybridMultilevel"/>
    <w:tmpl w:val="1770715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F467C0D"/>
    <w:multiLevelType w:val="hybridMultilevel"/>
    <w:tmpl w:val="7E0C3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04840701">
    <w:abstractNumId w:val="12"/>
  </w:num>
  <w:num w:numId="2" w16cid:durableId="336079663">
    <w:abstractNumId w:val="0"/>
  </w:num>
  <w:num w:numId="3" w16cid:durableId="1484810774">
    <w:abstractNumId w:val="14"/>
  </w:num>
  <w:num w:numId="4" w16cid:durableId="2145465737">
    <w:abstractNumId w:val="6"/>
  </w:num>
  <w:num w:numId="5" w16cid:durableId="913735107">
    <w:abstractNumId w:val="7"/>
  </w:num>
  <w:num w:numId="6" w16cid:durableId="1405840572">
    <w:abstractNumId w:val="15"/>
  </w:num>
  <w:num w:numId="7" w16cid:durableId="242226112">
    <w:abstractNumId w:val="5"/>
  </w:num>
  <w:num w:numId="8" w16cid:durableId="451632810">
    <w:abstractNumId w:val="8"/>
  </w:num>
  <w:num w:numId="9" w16cid:durableId="595749451">
    <w:abstractNumId w:val="26"/>
  </w:num>
  <w:num w:numId="10" w16cid:durableId="1639529283">
    <w:abstractNumId w:val="2"/>
  </w:num>
  <w:num w:numId="11" w16cid:durableId="708728988">
    <w:abstractNumId w:val="21"/>
  </w:num>
  <w:num w:numId="12" w16cid:durableId="1590772579">
    <w:abstractNumId w:val="32"/>
  </w:num>
  <w:num w:numId="13" w16cid:durableId="471598180">
    <w:abstractNumId w:val="9"/>
  </w:num>
  <w:num w:numId="14" w16cid:durableId="1180894642">
    <w:abstractNumId w:val="13"/>
  </w:num>
  <w:num w:numId="15" w16cid:durableId="257713921">
    <w:abstractNumId w:val="10"/>
  </w:num>
  <w:num w:numId="16" w16cid:durableId="2078626760">
    <w:abstractNumId w:val="22"/>
  </w:num>
  <w:num w:numId="17" w16cid:durableId="1311595160">
    <w:abstractNumId w:val="16"/>
  </w:num>
  <w:num w:numId="18" w16cid:durableId="1797405898">
    <w:abstractNumId w:val="35"/>
  </w:num>
  <w:num w:numId="19" w16cid:durableId="408237896">
    <w:abstractNumId w:val="36"/>
  </w:num>
  <w:num w:numId="20" w16cid:durableId="745760644">
    <w:abstractNumId w:val="3"/>
  </w:num>
  <w:num w:numId="21" w16cid:durableId="1963143935">
    <w:abstractNumId w:val="4"/>
  </w:num>
  <w:num w:numId="22" w16cid:durableId="2055348711">
    <w:abstractNumId w:val="27"/>
  </w:num>
  <w:num w:numId="23" w16cid:durableId="1763063254">
    <w:abstractNumId w:val="19"/>
  </w:num>
  <w:num w:numId="24" w16cid:durableId="163790144">
    <w:abstractNumId w:val="33"/>
  </w:num>
  <w:num w:numId="25" w16cid:durableId="888154500">
    <w:abstractNumId w:val="34"/>
  </w:num>
  <w:num w:numId="26" w16cid:durableId="157886449">
    <w:abstractNumId w:val="23"/>
  </w:num>
  <w:num w:numId="27" w16cid:durableId="1507859855">
    <w:abstractNumId w:val="31"/>
  </w:num>
  <w:num w:numId="28" w16cid:durableId="2019380268">
    <w:abstractNumId w:val="29"/>
  </w:num>
  <w:num w:numId="29" w16cid:durableId="2045399325">
    <w:abstractNumId w:val="20"/>
  </w:num>
  <w:num w:numId="30" w16cid:durableId="1790657750">
    <w:abstractNumId w:val="18"/>
  </w:num>
  <w:num w:numId="31" w16cid:durableId="910773100">
    <w:abstractNumId w:val="28"/>
  </w:num>
  <w:num w:numId="32" w16cid:durableId="810025668">
    <w:abstractNumId w:val="24"/>
  </w:num>
  <w:num w:numId="33" w16cid:durableId="304512487">
    <w:abstractNumId w:val="1"/>
  </w:num>
  <w:num w:numId="34" w16cid:durableId="1804497857">
    <w:abstractNumId w:val="11"/>
  </w:num>
  <w:num w:numId="35" w16cid:durableId="792287258">
    <w:abstractNumId w:val="17"/>
  </w:num>
  <w:num w:numId="36" w16cid:durableId="1100679780">
    <w:abstractNumId w:val="30"/>
  </w:num>
  <w:num w:numId="37" w16cid:durableId="1741361750">
    <w:abstractNumId w:val="2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1B9"/>
    <w:rsid w:val="00003AF1"/>
    <w:rsid w:val="00005857"/>
    <w:rsid w:val="00012E83"/>
    <w:rsid w:val="00014FDF"/>
    <w:rsid w:val="00015480"/>
    <w:rsid w:val="00020C2C"/>
    <w:rsid w:val="0002288B"/>
    <w:rsid w:val="00024473"/>
    <w:rsid w:val="00027E8D"/>
    <w:rsid w:val="00032359"/>
    <w:rsid w:val="00033833"/>
    <w:rsid w:val="00035A26"/>
    <w:rsid w:val="000374AF"/>
    <w:rsid w:val="00037B3E"/>
    <w:rsid w:val="00040D1E"/>
    <w:rsid w:val="00040FDF"/>
    <w:rsid w:val="0004295E"/>
    <w:rsid w:val="0004336A"/>
    <w:rsid w:val="00044093"/>
    <w:rsid w:val="00044E30"/>
    <w:rsid w:val="00046056"/>
    <w:rsid w:val="00046381"/>
    <w:rsid w:val="00051403"/>
    <w:rsid w:val="0005745E"/>
    <w:rsid w:val="00057BC4"/>
    <w:rsid w:val="00061F64"/>
    <w:rsid w:val="00063DFB"/>
    <w:rsid w:val="0006528E"/>
    <w:rsid w:val="00066A71"/>
    <w:rsid w:val="00066F6D"/>
    <w:rsid w:val="000705A1"/>
    <w:rsid w:val="00072984"/>
    <w:rsid w:val="00073D14"/>
    <w:rsid w:val="0007426D"/>
    <w:rsid w:val="0007469D"/>
    <w:rsid w:val="00075EA1"/>
    <w:rsid w:val="000767B4"/>
    <w:rsid w:val="00077E86"/>
    <w:rsid w:val="0008146F"/>
    <w:rsid w:val="0008563E"/>
    <w:rsid w:val="00087EF4"/>
    <w:rsid w:val="000914C1"/>
    <w:rsid w:val="0009273D"/>
    <w:rsid w:val="000934BA"/>
    <w:rsid w:val="00093719"/>
    <w:rsid w:val="00094729"/>
    <w:rsid w:val="00096B60"/>
    <w:rsid w:val="00096EC7"/>
    <w:rsid w:val="000A1425"/>
    <w:rsid w:val="000A152E"/>
    <w:rsid w:val="000A537A"/>
    <w:rsid w:val="000B1F50"/>
    <w:rsid w:val="000C0C5D"/>
    <w:rsid w:val="000C2A5F"/>
    <w:rsid w:val="000C2F4F"/>
    <w:rsid w:val="000C3450"/>
    <w:rsid w:val="000C6C67"/>
    <w:rsid w:val="000C7B86"/>
    <w:rsid w:val="000C7DE5"/>
    <w:rsid w:val="000D0604"/>
    <w:rsid w:val="000D3006"/>
    <w:rsid w:val="000D38ED"/>
    <w:rsid w:val="000D3A15"/>
    <w:rsid w:val="000E5877"/>
    <w:rsid w:val="000E6490"/>
    <w:rsid w:val="000F113A"/>
    <w:rsid w:val="000F4053"/>
    <w:rsid w:val="000F6B4B"/>
    <w:rsid w:val="00101D42"/>
    <w:rsid w:val="00104146"/>
    <w:rsid w:val="00106CC4"/>
    <w:rsid w:val="0011316B"/>
    <w:rsid w:val="001157C8"/>
    <w:rsid w:val="001178FC"/>
    <w:rsid w:val="00121444"/>
    <w:rsid w:val="001223A9"/>
    <w:rsid w:val="001238DC"/>
    <w:rsid w:val="0012501A"/>
    <w:rsid w:val="001275E2"/>
    <w:rsid w:val="0013162A"/>
    <w:rsid w:val="0013287A"/>
    <w:rsid w:val="00132924"/>
    <w:rsid w:val="001374E5"/>
    <w:rsid w:val="001413AA"/>
    <w:rsid w:val="00146E33"/>
    <w:rsid w:val="00150617"/>
    <w:rsid w:val="00151820"/>
    <w:rsid w:val="0015225C"/>
    <w:rsid w:val="00155A8D"/>
    <w:rsid w:val="001562EA"/>
    <w:rsid w:val="001563E4"/>
    <w:rsid w:val="00160580"/>
    <w:rsid w:val="0016119C"/>
    <w:rsid w:val="00165D67"/>
    <w:rsid w:val="001673EC"/>
    <w:rsid w:val="00167DB3"/>
    <w:rsid w:val="0017271C"/>
    <w:rsid w:val="00172DBA"/>
    <w:rsid w:val="00174983"/>
    <w:rsid w:val="00174C41"/>
    <w:rsid w:val="00175DE0"/>
    <w:rsid w:val="001878D3"/>
    <w:rsid w:val="0019044F"/>
    <w:rsid w:val="00190AE9"/>
    <w:rsid w:val="001928AA"/>
    <w:rsid w:val="00192C11"/>
    <w:rsid w:val="0019354D"/>
    <w:rsid w:val="001961B3"/>
    <w:rsid w:val="001A12C2"/>
    <w:rsid w:val="001A12C8"/>
    <w:rsid w:val="001A50A1"/>
    <w:rsid w:val="001A5304"/>
    <w:rsid w:val="001A5EF0"/>
    <w:rsid w:val="001A79E2"/>
    <w:rsid w:val="001A7E0C"/>
    <w:rsid w:val="001B065B"/>
    <w:rsid w:val="001B2700"/>
    <w:rsid w:val="001B3C9B"/>
    <w:rsid w:val="001B4EA1"/>
    <w:rsid w:val="001B71CF"/>
    <w:rsid w:val="001B794F"/>
    <w:rsid w:val="001B7EB1"/>
    <w:rsid w:val="001C0068"/>
    <w:rsid w:val="001C15BD"/>
    <w:rsid w:val="001C2682"/>
    <w:rsid w:val="001C3F67"/>
    <w:rsid w:val="001C4A1A"/>
    <w:rsid w:val="001C4E74"/>
    <w:rsid w:val="001C5320"/>
    <w:rsid w:val="001D213F"/>
    <w:rsid w:val="001D51CB"/>
    <w:rsid w:val="001E16C4"/>
    <w:rsid w:val="001E2B09"/>
    <w:rsid w:val="001E68EF"/>
    <w:rsid w:val="001F1E73"/>
    <w:rsid w:val="001F3AAC"/>
    <w:rsid w:val="001F3C1A"/>
    <w:rsid w:val="001F5E9A"/>
    <w:rsid w:val="001F5E9C"/>
    <w:rsid w:val="00200E9C"/>
    <w:rsid w:val="00201509"/>
    <w:rsid w:val="00204EB0"/>
    <w:rsid w:val="002070FB"/>
    <w:rsid w:val="00207DBD"/>
    <w:rsid w:val="002125B7"/>
    <w:rsid w:val="00215622"/>
    <w:rsid w:val="00222B07"/>
    <w:rsid w:val="0023221D"/>
    <w:rsid w:val="00234403"/>
    <w:rsid w:val="00234BD7"/>
    <w:rsid w:val="0024008C"/>
    <w:rsid w:val="0024146B"/>
    <w:rsid w:val="00241C37"/>
    <w:rsid w:val="00241EA2"/>
    <w:rsid w:val="00244671"/>
    <w:rsid w:val="00244AD0"/>
    <w:rsid w:val="002469D0"/>
    <w:rsid w:val="002502BF"/>
    <w:rsid w:val="00250969"/>
    <w:rsid w:val="00251769"/>
    <w:rsid w:val="00251ACD"/>
    <w:rsid w:val="00252344"/>
    <w:rsid w:val="00257E6D"/>
    <w:rsid w:val="00263185"/>
    <w:rsid w:val="002632E0"/>
    <w:rsid w:val="0026423B"/>
    <w:rsid w:val="00267899"/>
    <w:rsid w:val="00270C38"/>
    <w:rsid w:val="002724D7"/>
    <w:rsid w:val="00275B1F"/>
    <w:rsid w:val="00276CAB"/>
    <w:rsid w:val="00281AA2"/>
    <w:rsid w:val="00287E94"/>
    <w:rsid w:val="0029093A"/>
    <w:rsid w:val="00292B29"/>
    <w:rsid w:val="002935DD"/>
    <w:rsid w:val="00294308"/>
    <w:rsid w:val="002952BC"/>
    <w:rsid w:val="00295C3B"/>
    <w:rsid w:val="00296BBF"/>
    <w:rsid w:val="002978FF"/>
    <w:rsid w:val="002A514A"/>
    <w:rsid w:val="002A56D9"/>
    <w:rsid w:val="002B0D48"/>
    <w:rsid w:val="002B3E7F"/>
    <w:rsid w:val="002C1982"/>
    <w:rsid w:val="002C31EB"/>
    <w:rsid w:val="002D1391"/>
    <w:rsid w:val="002D2178"/>
    <w:rsid w:val="002D2B23"/>
    <w:rsid w:val="002D2DEB"/>
    <w:rsid w:val="002D354A"/>
    <w:rsid w:val="002D5B25"/>
    <w:rsid w:val="002D5ED0"/>
    <w:rsid w:val="002D6134"/>
    <w:rsid w:val="002E06CF"/>
    <w:rsid w:val="002E28E9"/>
    <w:rsid w:val="002E7842"/>
    <w:rsid w:val="002F1019"/>
    <w:rsid w:val="002F15DD"/>
    <w:rsid w:val="002F4449"/>
    <w:rsid w:val="002F5E1F"/>
    <w:rsid w:val="00300735"/>
    <w:rsid w:val="00300A84"/>
    <w:rsid w:val="003011B2"/>
    <w:rsid w:val="00303043"/>
    <w:rsid w:val="00303DC8"/>
    <w:rsid w:val="00305D89"/>
    <w:rsid w:val="00307A1F"/>
    <w:rsid w:val="0031110E"/>
    <w:rsid w:val="0031179D"/>
    <w:rsid w:val="00311E97"/>
    <w:rsid w:val="00312254"/>
    <w:rsid w:val="00312534"/>
    <w:rsid w:val="00312A43"/>
    <w:rsid w:val="00312F95"/>
    <w:rsid w:val="00314943"/>
    <w:rsid w:val="00314CEE"/>
    <w:rsid w:val="00317BF7"/>
    <w:rsid w:val="00323F6E"/>
    <w:rsid w:val="003252EA"/>
    <w:rsid w:val="0032535F"/>
    <w:rsid w:val="003253ED"/>
    <w:rsid w:val="00326605"/>
    <w:rsid w:val="00332435"/>
    <w:rsid w:val="00342964"/>
    <w:rsid w:val="00342F34"/>
    <w:rsid w:val="003432A1"/>
    <w:rsid w:val="00344AC7"/>
    <w:rsid w:val="00345A6D"/>
    <w:rsid w:val="00347678"/>
    <w:rsid w:val="00350180"/>
    <w:rsid w:val="00351631"/>
    <w:rsid w:val="0035344D"/>
    <w:rsid w:val="003552A3"/>
    <w:rsid w:val="00361FB4"/>
    <w:rsid w:val="00363919"/>
    <w:rsid w:val="00364D74"/>
    <w:rsid w:val="00365E20"/>
    <w:rsid w:val="00370436"/>
    <w:rsid w:val="003711B3"/>
    <w:rsid w:val="00372C9E"/>
    <w:rsid w:val="0037323A"/>
    <w:rsid w:val="00373557"/>
    <w:rsid w:val="00374EF9"/>
    <w:rsid w:val="00376840"/>
    <w:rsid w:val="00377D91"/>
    <w:rsid w:val="00380D25"/>
    <w:rsid w:val="00382653"/>
    <w:rsid w:val="00384B2C"/>
    <w:rsid w:val="00384CEF"/>
    <w:rsid w:val="00386F3E"/>
    <w:rsid w:val="00387E10"/>
    <w:rsid w:val="00390EAB"/>
    <w:rsid w:val="003915BE"/>
    <w:rsid w:val="00393B1C"/>
    <w:rsid w:val="00393F45"/>
    <w:rsid w:val="00395F3A"/>
    <w:rsid w:val="00397496"/>
    <w:rsid w:val="003A361C"/>
    <w:rsid w:val="003A4E95"/>
    <w:rsid w:val="003B4515"/>
    <w:rsid w:val="003C2810"/>
    <w:rsid w:val="003C28D0"/>
    <w:rsid w:val="003C501B"/>
    <w:rsid w:val="003D07E1"/>
    <w:rsid w:val="003D3E93"/>
    <w:rsid w:val="003D4A86"/>
    <w:rsid w:val="003D61D2"/>
    <w:rsid w:val="003E0217"/>
    <w:rsid w:val="003E09BF"/>
    <w:rsid w:val="003E1A1B"/>
    <w:rsid w:val="003E22A5"/>
    <w:rsid w:val="003E3B91"/>
    <w:rsid w:val="003E4725"/>
    <w:rsid w:val="003E4924"/>
    <w:rsid w:val="003E5807"/>
    <w:rsid w:val="003E58AE"/>
    <w:rsid w:val="003E72CD"/>
    <w:rsid w:val="003E7F98"/>
    <w:rsid w:val="003F0D11"/>
    <w:rsid w:val="003F0F6E"/>
    <w:rsid w:val="003F3F0D"/>
    <w:rsid w:val="003F6256"/>
    <w:rsid w:val="00400C1B"/>
    <w:rsid w:val="004015E5"/>
    <w:rsid w:val="00403FC7"/>
    <w:rsid w:val="00404DF9"/>
    <w:rsid w:val="00405614"/>
    <w:rsid w:val="004067E3"/>
    <w:rsid w:val="00410843"/>
    <w:rsid w:val="00412E47"/>
    <w:rsid w:val="00416270"/>
    <w:rsid w:val="00431F38"/>
    <w:rsid w:val="0043228C"/>
    <w:rsid w:val="004347A5"/>
    <w:rsid w:val="00434F03"/>
    <w:rsid w:val="00442256"/>
    <w:rsid w:val="00442E43"/>
    <w:rsid w:val="00447629"/>
    <w:rsid w:val="004501F7"/>
    <w:rsid w:val="0045096C"/>
    <w:rsid w:val="00450B35"/>
    <w:rsid w:val="00451E07"/>
    <w:rsid w:val="004523AF"/>
    <w:rsid w:val="00453293"/>
    <w:rsid w:val="004537C1"/>
    <w:rsid w:val="00455936"/>
    <w:rsid w:val="0045599D"/>
    <w:rsid w:val="004605D9"/>
    <w:rsid w:val="00460EC6"/>
    <w:rsid w:val="0046377F"/>
    <w:rsid w:val="004677DC"/>
    <w:rsid w:val="00471FE2"/>
    <w:rsid w:val="004728DA"/>
    <w:rsid w:val="00472A19"/>
    <w:rsid w:val="00475A10"/>
    <w:rsid w:val="004767CD"/>
    <w:rsid w:val="00477484"/>
    <w:rsid w:val="00477CED"/>
    <w:rsid w:val="00480569"/>
    <w:rsid w:val="00481722"/>
    <w:rsid w:val="0048416D"/>
    <w:rsid w:val="0048696F"/>
    <w:rsid w:val="00494EFB"/>
    <w:rsid w:val="00495941"/>
    <w:rsid w:val="00495BE4"/>
    <w:rsid w:val="00497E97"/>
    <w:rsid w:val="004A20B3"/>
    <w:rsid w:val="004A34C3"/>
    <w:rsid w:val="004A7A41"/>
    <w:rsid w:val="004B06C9"/>
    <w:rsid w:val="004B0C8E"/>
    <w:rsid w:val="004B0F88"/>
    <w:rsid w:val="004B7636"/>
    <w:rsid w:val="004B7723"/>
    <w:rsid w:val="004C1E43"/>
    <w:rsid w:val="004C5524"/>
    <w:rsid w:val="004D2F3C"/>
    <w:rsid w:val="004D3B34"/>
    <w:rsid w:val="004D446D"/>
    <w:rsid w:val="004D79B6"/>
    <w:rsid w:val="004E1579"/>
    <w:rsid w:val="004E1AA6"/>
    <w:rsid w:val="004E69CE"/>
    <w:rsid w:val="004E70E4"/>
    <w:rsid w:val="004E7D1A"/>
    <w:rsid w:val="004F4D49"/>
    <w:rsid w:val="004F5CAE"/>
    <w:rsid w:val="005008C8"/>
    <w:rsid w:val="005017B0"/>
    <w:rsid w:val="00502105"/>
    <w:rsid w:val="00503505"/>
    <w:rsid w:val="005040C9"/>
    <w:rsid w:val="005040DD"/>
    <w:rsid w:val="005055E5"/>
    <w:rsid w:val="00506B7B"/>
    <w:rsid w:val="00512B60"/>
    <w:rsid w:val="00514790"/>
    <w:rsid w:val="00514894"/>
    <w:rsid w:val="00514CFD"/>
    <w:rsid w:val="00515AD5"/>
    <w:rsid w:val="00515AED"/>
    <w:rsid w:val="00524056"/>
    <w:rsid w:val="00524AB1"/>
    <w:rsid w:val="00530053"/>
    <w:rsid w:val="00531E80"/>
    <w:rsid w:val="005343A0"/>
    <w:rsid w:val="005343B2"/>
    <w:rsid w:val="0053466D"/>
    <w:rsid w:val="00534ACB"/>
    <w:rsid w:val="00536F74"/>
    <w:rsid w:val="00541DD4"/>
    <w:rsid w:val="0054313E"/>
    <w:rsid w:val="00544617"/>
    <w:rsid w:val="00547488"/>
    <w:rsid w:val="005512BA"/>
    <w:rsid w:val="005524E9"/>
    <w:rsid w:val="00552A22"/>
    <w:rsid w:val="0055300E"/>
    <w:rsid w:val="00554344"/>
    <w:rsid w:val="00555E69"/>
    <w:rsid w:val="0056079D"/>
    <w:rsid w:val="00561F8C"/>
    <w:rsid w:val="00564694"/>
    <w:rsid w:val="00567EE1"/>
    <w:rsid w:val="00571F85"/>
    <w:rsid w:val="0057389A"/>
    <w:rsid w:val="00574645"/>
    <w:rsid w:val="00574977"/>
    <w:rsid w:val="00576138"/>
    <w:rsid w:val="00576447"/>
    <w:rsid w:val="005764B1"/>
    <w:rsid w:val="00584E3E"/>
    <w:rsid w:val="00592F0A"/>
    <w:rsid w:val="00597115"/>
    <w:rsid w:val="005972E7"/>
    <w:rsid w:val="005A188B"/>
    <w:rsid w:val="005A4E60"/>
    <w:rsid w:val="005B1EAF"/>
    <w:rsid w:val="005B5089"/>
    <w:rsid w:val="005C1BEF"/>
    <w:rsid w:val="005C2667"/>
    <w:rsid w:val="005D1B5B"/>
    <w:rsid w:val="005D1D9F"/>
    <w:rsid w:val="005D4ECA"/>
    <w:rsid w:val="005D68E9"/>
    <w:rsid w:val="005E2486"/>
    <w:rsid w:val="005E2E45"/>
    <w:rsid w:val="005E3DA2"/>
    <w:rsid w:val="005E4730"/>
    <w:rsid w:val="005E4F7C"/>
    <w:rsid w:val="005E50CB"/>
    <w:rsid w:val="005E75F8"/>
    <w:rsid w:val="005E7941"/>
    <w:rsid w:val="005F0877"/>
    <w:rsid w:val="005F0B98"/>
    <w:rsid w:val="005F2E71"/>
    <w:rsid w:val="005F3CFA"/>
    <w:rsid w:val="005F73E6"/>
    <w:rsid w:val="006007E9"/>
    <w:rsid w:val="00600B29"/>
    <w:rsid w:val="006030ED"/>
    <w:rsid w:val="00605E3C"/>
    <w:rsid w:val="00606C43"/>
    <w:rsid w:val="00614639"/>
    <w:rsid w:val="00620630"/>
    <w:rsid w:val="0062207A"/>
    <w:rsid w:val="006252D8"/>
    <w:rsid w:val="0062534D"/>
    <w:rsid w:val="006267F9"/>
    <w:rsid w:val="00627BC1"/>
    <w:rsid w:val="006324C6"/>
    <w:rsid w:val="00636E3B"/>
    <w:rsid w:val="0064068B"/>
    <w:rsid w:val="00642FB9"/>
    <w:rsid w:val="0064643E"/>
    <w:rsid w:val="00651551"/>
    <w:rsid w:val="00661775"/>
    <w:rsid w:val="006638C9"/>
    <w:rsid w:val="006652DC"/>
    <w:rsid w:val="006665BB"/>
    <w:rsid w:val="006668E7"/>
    <w:rsid w:val="00681B89"/>
    <w:rsid w:val="00686812"/>
    <w:rsid w:val="006877BE"/>
    <w:rsid w:val="0069269D"/>
    <w:rsid w:val="0069434F"/>
    <w:rsid w:val="006954B7"/>
    <w:rsid w:val="00695763"/>
    <w:rsid w:val="006A0C1D"/>
    <w:rsid w:val="006A0ED1"/>
    <w:rsid w:val="006A2A58"/>
    <w:rsid w:val="006A3648"/>
    <w:rsid w:val="006A4ADC"/>
    <w:rsid w:val="006A4E6C"/>
    <w:rsid w:val="006A534C"/>
    <w:rsid w:val="006A5DFD"/>
    <w:rsid w:val="006A7C91"/>
    <w:rsid w:val="006B12CC"/>
    <w:rsid w:val="006B172A"/>
    <w:rsid w:val="006B211A"/>
    <w:rsid w:val="006B5E6B"/>
    <w:rsid w:val="006C542E"/>
    <w:rsid w:val="006C5F29"/>
    <w:rsid w:val="006C6987"/>
    <w:rsid w:val="006C7729"/>
    <w:rsid w:val="006D422E"/>
    <w:rsid w:val="006D46A3"/>
    <w:rsid w:val="006D7B25"/>
    <w:rsid w:val="006E2CCF"/>
    <w:rsid w:val="006E4EA7"/>
    <w:rsid w:val="006E7B7F"/>
    <w:rsid w:val="006F1785"/>
    <w:rsid w:val="006F2988"/>
    <w:rsid w:val="006F3138"/>
    <w:rsid w:val="006F3E63"/>
    <w:rsid w:val="006F41C1"/>
    <w:rsid w:val="006F4BED"/>
    <w:rsid w:val="006F512D"/>
    <w:rsid w:val="006F69BF"/>
    <w:rsid w:val="00701738"/>
    <w:rsid w:val="00701AC1"/>
    <w:rsid w:val="00702405"/>
    <w:rsid w:val="00706D32"/>
    <w:rsid w:val="0071082B"/>
    <w:rsid w:val="0071279D"/>
    <w:rsid w:val="00712968"/>
    <w:rsid w:val="0071332B"/>
    <w:rsid w:val="00715763"/>
    <w:rsid w:val="007157E7"/>
    <w:rsid w:val="00716C0F"/>
    <w:rsid w:val="00717197"/>
    <w:rsid w:val="00717B43"/>
    <w:rsid w:val="007225AB"/>
    <w:rsid w:val="00727973"/>
    <w:rsid w:val="007358CB"/>
    <w:rsid w:val="00737246"/>
    <w:rsid w:val="00741EC2"/>
    <w:rsid w:val="00742650"/>
    <w:rsid w:val="007445A3"/>
    <w:rsid w:val="00747AA0"/>
    <w:rsid w:val="00750E78"/>
    <w:rsid w:val="007522DD"/>
    <w:rsid w:val="00756ABA"/>
    <w:rsid w:val="00757F3D"/>
    <w:rsid w:val="00761FCC"/>
    <w:rsid w:val="00762C4F"/>
    <w:rsid w:val="007630D2"/>
    <w:rsid w:val="007635BD"/>
    <w:rsid w:val="007653EF"/>
    <w:rsid w:val="007661F7"/>
    <w:rsid w:val="0076691E"/>
    <w:rsid w:val="00770291"/>
    <w:rsid w:val="0077149D"/>
    <w:rsid w:val="00773671"/>
    <w:rsid w:val="00773EC7"/>
    <w:rsid w:val="00775FCB"/>
    <w:rsid w:val="00796BE5"/>
    <w:rsid w:val="007A0770"/>
    <w:rsid w:val="007A2C44"/>
    <w:rsid w:val="007A3A60"/>
    <w:rsid w:val="007A3DCD"/>
    <w:rsid w:val="007A44EC"/>
    <w:rsid w:val="007A670B"/>
    <w:rsid w:val="007B2E9D"/>
    <w:rsid w:val="007B6029"/>
    <w:rsid w:val="007B6317"/>
    <w:rsid w:val="007B6AB4"/>
    <w:rsid w:val="007B714E"/>
    <w:rsid w:val="007B79AA"/>
    <w:rsid w:val="007C1C0F"/>
    <w:rsid w:val="007C257B"/>
    <w:rsid w:val="007C2693"/>
    <w:rsid w:val="007C5DA6"/>
    <w:rsid w:val="007C648D"/>
    <w:rsid w:val="007C6517"/>
    <w:rsid w:val="007D0DDB"/>
    <w:rsid w:val="007D153B"/>
    <w:rsid w:val="007D189A"/>
    <w:rsid w:val="007D18D6"/>
    <w:rsid w:val="007D1E5D"/>
    <w:rsid w:val="007D212D"/>
    <w:rsid w:val="007D5A96"/>
    <w:rsid w:val="007D7B28"/>
    <w:rsid w:val="007E6942"/>
    <w:rsid w:val="007E7DEB"/>
    <w:rsid w:val="007F2CAF"/>
    <w:rsid w:val="007F438F"/>
    <w:rsid w:val="007F6F16"/>
    <w:rsid w:val="00801271"/>
    <w:rsid w:val="00801482"/>
    <w:rsid w:val="008047D0"/>
    <w:rsid w:val="00807C04"/>
    <w:rsid w:val="0081256F"/>
    <w:rsid w:val="0081417D"/>
    <w:rsid w:val="008141F1"/>
    <w:rsid w:val="00815163"/>
    <w:rsid w:val="00815197"/>
    <w:rsid w:val="00816178"/>
    <w:rsid w:val="00816AE0"/>
    <w:rsid w:val="0082212C"/>
    <w:rsid w:val="008233FB"/>
    <w:rsid w:val="008249ED"/>
    <w:rsid w:val="00824B65"/>
    <w:rsid w:val="008263B4"/>
    <w:rsid w:val="00845529"/>
    <w:rsid w:val="00845F9B"/>
    <w:rsid w:val="00851CEE"/>
    <w:rsid w:val="00851F2C"/>
    <w:rsid w:val="00853022"/>
    <w:rsid w:val="0085520D"/>
    <w:rsid w:val="00856459"/>
    <w:rsid w:val="00856A27"/>
    <w:rsid w:val="00857E32"/>
    <w:rsid w:val="00860B07"/>
    <w:rsid w:val="00863EE5"/>
    <w:rsid w:val="00870B3F"/>
    <w:rsid w:val="00872EF8"/>
    <w:rsid w:val="00873742"/>
    <w:rsid w:val="00873C68"/>
    <w:rsid w:val="008749FA"/>
    <w:rsid w:val="008820F5"/>
    <w:rsid w:val="008821B6"/>
    <w:rsid w:val="00885749"/>
    <w:rsid w:val="00887461"/>
    <w:rsid w:val="008913CD"/>
    <w:rsid w:val="00893D3B"/>
    <w:rsid w:val="008951F9"/>
    <w:rsid w:val="00895567"/>
    <w:rsid w:val="008A19F3"/>
    <w:rsid w:val="008A1CA5"/>
    <w:rsid w:val="008A3C7E"/>
    <w:rsid w:val="008A3F7E"/>
    <w:rsid w:val="008A447D"/>
    <w:rsid w:val="008A64B5"/>
    <w:rsid w:val="008A6DA5"/>
    <w:rsid w:val="008A7235"/>
    <w:rsid w:val="008B1742"/>
    <w:rsid w:val="008B1B94"/>
    <w:rsid w:val="008B2FF6"/>
    <w:rsid w:val="008B3835"/>
    <w:rsid w:val="008B5671"/>
    <w:rsid w:val="008B57AD"/>
    <w:rsid w:val="008B6BE3"/>
    <w:rsid w:val="008B7023"/>
    <w:rsid w:val="008C0D47"/>
    <w:rsid w:val="008C30AA"/>
    <w:rsid w:val="008C6310"/>
    <w:rsid w:val="008C684C"/>
    <w:rsid w:val="008C6B7D"/>
    <w:rsid w:val="008D40A0"/>
    <w:rsid w:val="008D417C"/>
    <w:rsid w:val="008D6356"/>
    <w:rsid w:val="008D6D40"/>
    <w:rsid w:val="008D6FC3"/>
    <w:rsid w:val="008E2AB2"/>
    <w:rsid w:val="008E4C97"/>
    <w:rsid w:val="008F4105"/>
    <w:rsid w:val="008F5EDA"/>
    <w:rsid w:val="008F6909"/>
    <w:rsid w:val="00900D89"/>
    <w:rsid w:val="00902017"/>
    <w:rsid w:val="00903B70"/>
    <w:rsid w:val="00907058"/>
    <w:rsid w:val="0090747E"/>
    <w:rsid w:val="009078D1"/>
    <w:rsid w:val="00912AA6"/>
    <w:rsid w:val="00915917"/>
    <w:rsid w:val="0091619E"/>
    <w:rsid w:val="00916874"/>
    <w:rsid w:val="0092285C"/>
    <w:rsid w:val="00922A0E"/>
    <w:rsid w:val="009236FA"/>
    <w:rsid w:val="00923D3D"/>
    <w:rsid w:val="009245CF"/>
    <w:rsid w:val="00926CB1"/>
    <w:rsid w:val="00930B24"/>
    <w:rsid w:val="00931494"/>
    <w:rsid w:val="00935C6B"/>
    <w:rsid w:val="00940731"/>
    <w:rsid w:val="00941637"/>
    <w:rsid w:val="0094259B"/>
    <w:rsid w:val="009429E3"/>
    <w:rsid w:val="00944557"/>
    <w:rsid w:val="00946800"/>
    <w:rsid w:val="00950955"/>
    <w:rsid w:val="0095138C"/>
    <w:rsid w:val="00955863"/>
    <w:rsid w:val="00955F81"/>
    <w:rsid w:val="009567E1"/>
    <w:rsid w:val="00957C73"/>
    <w:rsid w:val="009610CF"/>
    <w:rsid w:val="00962BF3"/>
    <w:rsid w:val="009630FF"/>
    <w:rsid w:val="00964CB2"/>
    <w:rsid w:val="0096798D"/>
    <w:rsid w:val="00970E98"/>
    <w:rsid w:val="0097494B"/>
    <w:rsid w:val="00974BE7"/>
    <w:rsid w:val="0097511E"/>
    <w:rsid w:val="0098081B"/>
    <w:rsid w:val="0098133E"/>
    <w:rsid w:val="009863FC"/>
    <w:rsid w:val="0098708B"/>
    <w:rsid w:val="00990B3E"/>
    <w:rsid w:val="00990EAC"/>
    <w:rsid w:val="00991D11"/>
    <w:rsid w:val="0099215D"/>
    <w:rsid w:val="0099717C"/>
    <w:rsid w:val="00997825"/>
    <w:rsid w:val="009A051D"/>
    <w:rsid w:val="009A0A4E"/>
    <w:rsid w:val="009A1CB3"/>
    <w:rsid w:val="009A41C9"/>
    <w:rsid w:val="009A78AA"/>
    <w:rsid w:val="009B1CA4"/>
    <w:rsid w:val="009B3811"/>
    <w:rsid w:val="009B4BB6"/>
    <w:rsid w:val="009B5D4E"/>
    <w:rsid w:val="009B6915"/>
    <w:rsid w:val="009C15AC"/>
    <w:rsid w:val="009C1E84"/>
    <w:rsid w:val="009C2712"/>
    <w:rsid w:val="009C36DE"/>
    <w:rsid w:val="009C47B6"/>
    <w:rsid w:val="009C5201"/>
    <w:rsid w:val="009C62A8"/>
    <w:rsid w:val="009C6785"/>
    <w:rsid w:val="009D0379"/>
    <w:rsid w:val="009D2619"/>
    <w:rsid w:val="009D2856"/>
    <w:rsid w:val="009D2902"/>
    <w:rsid w:val="009D3CC2"/>
    <w:rsid w:val="009D483E"/>
    <w:rsid w:val="009D4B84"/>
    <w:rsid w:val="009D5528"/>
    <w:rsid w:val="009D6117"/>
    <w:rsid w:val="009D69EC"/>
    <w:rsid w:val="009E5890"/>
    <w:rsid w:val="009E6D9C"/>
    <w:rsid w:val="009E7387"/>
    <w:rsid w:val="009E7A62"/>
    <w:rsid w:val="009F1C8A"/>
    <w:rsid w:val="009F59D7"/>
    <w:rsid w:val="009F6DA9"/>
    <w:rsid w:val="00A00A79"/>
    <w:rsid w:val="00A0279B"/>
    <w:rsid w:val="00A06116"/>
    <w:rsid w:val="00A108AF"/>
    <w:rsid w:val="00A131CC"/>
    <w:rsid w:val="00A14847"/>
    <w:rsid w:val="00A15633"/>
    <w:rsid w:val="00A169F6"/>
    <w:rsid w:val="00A17043"/>
    <w:rsid w:val="00A22E7D"/>
    <w:rsid w:val="00A257C0"/>
    <w:rsid w:val="00A26122"/>
    <w:rsid w:val="00A3550C"/>
    <w:rsid w:val="00A35F6D"/>
    <w:rsid w:val="00A37489"/>
    <w:rsid w:val="00A41041"/>
    <w:rsid w:val="00A43971"/>
    <w:rsid w:val="00A439AD"/>
    <w:rsid w:val="00A43CE0"/>
    <w:rsid w:val="00A43D43"/>
    <w:rsid w:val="00A5022D"/>
    <w:rsid w:val="00A50EA5"/>
    <w:rsid w:val="00A51A5D"/>
    <w:rsid w:val="00A53EA1"/>
    <w:rsid w:val="00A546A7"/>
    <w:rsid w:val="00A54F03"/>
    <w:rsid w:val="00A56371"/>
    <w:rsid w:val="00A6002E"/>
    <w:rsid w:val="00A62C84"/>
    <w:rsid w:val="00A631A3"/>
    <w:rsid w:val="00A6347B"/>
    <w:rsid w:val="00A64A7D"/>
    <w:rsid w:val="00A6518F"/>
    <w:rsid w:val="00A66360"/>
    <w:rsid w:val="00A70C76"/>
    <w:rsid w:val="00A7464D"/>
    <w:rsid w:val="00A80780"/>
    <w:rsid w:val="00A81F71"/>
    <w:rsid w:val="00A849D6"/>
    <w:rsid w:val="00A93B7E"/>
    <w:rsid w:val="00A97234"/>
    <w:rsid w:val="00AA10C2"/>
    <w:rsid w:val="00AA1BDF"/>
    <w:rsid w:val="00AA4573"/>
    <w:rsid w:val="00AA487E"/>
    <w:rsid w:val="00AA6D98"/>
    <w:rsid w:val="00AB047F"/>
    <w:rsid w:val="00AB276B"/>
    <w:rsid w:val="00AB286F"/>
    <w:rsid w:val="00AB465D"/>
    <w:rsid w:val="00AB4A98"/>
    <w:rsid w:val="00AB5D19"/>
    <w:rsid w:val="00AB7875"/>
    <w:rsid w:val="00AC354C"/>
    <w:rsid w:val="00AC3D65"/>
    <w:rsid w:val="00AC4F31"/>
    <w:rsid w:val="00AC53A7"/>
    <w:rsid w:val="00AC7864"/>
    <w:rsid w:val="00AD0740"/>
    <w:rsid w:val="00AD1E5B"/>
    <w:rsid w:val="00AD74DC"/>
    <w:rsid w:val="00AE057F"/>
    <w:rsid w:val="00AE44B8"/>
    <w:rsid w:val="00AE4CE5"/>
    <w:rsid w:val="00AF1A46"/>
    <w:rsid w:val="00AF2899"/>
    <w:rsid w:val="00AF478D"/>
    <w:rsid w:val="00AF5095"/>
    <w:rsid w:val="00AF53FF"/>
    <w:rsid w:val="00AF7668"/>
    <w:rsid w:val="00B06B73"/>
    <w:rsid w:val="00B079FD"/>
    <w:rsid w:val="00B125F0"/>
    <w:rsid w:val="00B129E9"/>
    <w:rsid w:val="00B2160F"/>
    <w:rsid w:val="00B254CC"/>
    <w:rsid w:val="00B27F07"/>
    <w:rsid w:val="00B3164A"/>
    <w:rsid w:val="00B34694"/>
    <w:rsid w:val="00B36C5A"/>
    <w:rsid w:val="00B37E6B"/>
    <w:rsid w:val="00B41551"/>
    <w:rsid w:val="00B426FB"/>
    <w:rsid w:val="00B44150"/>
    <w:rsid w:val="00B57EEF"/>
    <w:rsid w:val="00B57F9F"/>
    <w:rsid w:val="00B62D3F"/>
    <w:rsid w:val="00B63A5B"/>
    <w:rsid w:val="00B6451B"/>
    <w:rsid w:val="00B6574F"/>
    <w:rsid w:val="00B6663A"/>
    <w:rsid w:val="00B7174E"/>
    <w:rsid w:val="00B72B98"/>
    <w:rsid w:val="00B74607"/>
    <w:rsid w:val="00B7531A"/>
    <w:rsid w:val="00B77378"/>
    <w:rsid w:val="00B775B6"/>
    <w:rsid w:val="00B8014A"/>
    <w:rsid w:val="00B804AA"/>
    <w:rsid w:val="00B82040"/>
    <w:rsid w:val="00B84157"/>
    <w:rsid w:val="00B84E51"/>
    <w:rsid w:val="00B84FFA"/>
    <w:rsid w:val="00B91F65"/>
    <w:rsid w:val="00B944DF"/>
    <w:rsid w:val="00B963DF"/>
    <w:rsid w:val="00BA27F1"/>
    <w:rsid w:val="00BA31A5"/>
    <w:rsid w:val="00BA6FC1"/>
    <w:rsid w:val="00BB0350"/>
    <w:rsid w:val="00BB2B37"/>
    <w:rsid w:val="00BB41FD"/>
    <w:rsid w:val="00BB5568"/>
    <w:rsid w:val="00BB567F"/>
    <w:rsid w:val="00BB7AEE"/>
    <w:rsid w:val="00BC0DB0"/>
    <w:rsid w:val="00BC17B4"/>
    <w:rsid w:val="00BC27D9"/>
    <w:rsid w:val="00BC283C"/>
    <w:rsid w:val="00BC4FA9"/>
    <w:rsid w:val="00BC59E7"/>
    <w:rsid w:val="00BD2B75"/>
    <w:rsid w:val="00BD442E"/>
    <w:rsid w:val="00BD46E8"/>
    <w:rsid w:val="00BD738C"/>
    <w:rsid w:val="00BE252D"/>
    <w:rsid w:val="00BE37DA"/>
    <w:rsid w:val="00BE39B8"/>
    <w:rsid w:val="00BE71FF"/>
    <w:rsid w:val="00BF0033"/>
    <w:rsid w:val="00BF44A4"/>
    <w:rsid w:val="00BF5FF3"/>
    <w:rsid w:val="00BF7BFF"/>
    <w:rsid w:val="00C01A01"/>
    <w:rsid w:val="00C035AA"/>
    <w:rsid w:val="00C03E70"/>
    <w:rsid w:val="00C07583"/>
    <w:rsid w:val="00C105A1"/>
    <w:rsid w:val="00C1129C"/>
    <w:rsid w:val="00C11E33"/>
    <w:rsid w:val="00C122F9"/>
    <w:rsid w:val="00C12E1E"/>
    <w:rsid w:val="00C13C45"/>
    <w:rsid w:val="00C1681F"/>
    <w:rsid w:val="00C17699"/>
    <w:rsid w:val="00C21713"/>
    <w:rsid w:val="00C2408C"/>
    <w:rsid w:val="00C2524F"/>
    <w:rsid w:val="00C25B01"/>
    <w:rsid w:val="00C37B30"/>
    <w:rsid w:val="00C421FD"/>
    <w:rsid w:val="00C435ED"/>
    <w:rsid w:val="00C442B5"/>
    <w:rsid w:val="00C44F52"/>
    <w:rsid w:val="00C46F76"/>
    <w:rsid w:val="00C50E9D"/>
    <w:rsid w:val="00C52A0D"/>
    <w:rsid w:val="00C5376A"/>
    <w:rsid w:val="00C53CC6"/>
    <w:rsid w:val="00C54ECE"/>
    <w:rsid w:val="00C54F79"/>
    <w:rsid w:val="00C55685"/>
    <w:rsid w:val="00C55C72"/>
    <w:rsid w:val="00C5676B"/>
    <w:rsid w:val="00C56EAA"/>
    <w:rsid w:val="00C6040D"/>
    <w:rsid w:val="00C61DF4"/>
    <w:rsid w:val="00C66BE2"/>
    <w:rsid w:val="00C66D2E"/>
    <w:rsid w:val="00C7042A"/>
    <w:rsid w:val="00C75924"/>
    <w:rsid w:val="00C86701"/>
    <w:rsid w:val="00C8774D"/>
    <w:rsid w:val="00C92C19"/>
    <w:rsid w:val="00C9376A"/>
    <w:rsid w:val="00C93C3A"/>
    <w:rsid w:val="00C946BB"/>
    <w:rsid w:val="00C94D79"/>
    <w:rsid w:val="00C95B4F"/>
    <w:rsid w:val="00C96227"/>
    <w:rsid w:val="00C96CCB"/>
    <w:rsid w:val="00CA4118"/>
    <w:rsid w:val="00CA462A"/>
    <w:rsid w:val="00CA46E3"/>
    <w:rsid w:val="00CB1422"/>
    <w:rsid w:val="00CB211A"/>
    <w:rsid w:val="00CB3EB2"/>
    <w:rsid w:val="00CB4D1D"/>
    <w:rsid w:val="00CB7F23"/>
    <w:rsid w:val="00CC163A"/>
    <w:rsid w:val="00CC3B6C"/>
    <w:rsid w:val="00CC6028"/>
    <w:rsid w:val="00CC6D7A"/>
    <w:rsid w:val="00CC75F8"/>
    <w:rsid w:val="00CD1405"/>
    <w:rsid w:val="00CE0529"/>
    <w:rsid w:val="00CE3A3D"/>
    <w:rsid w:val="00CE6256"/>
    <w:rsid w:val="00CE7A30"/>
    <w:rsid w:val="00CE7A85"/>
    <w:rsid w:val="00CF3B09"/>
    <w:rsid w:val="00CF4EF6"/>
    <w:rsid w:val="00D032C4"/>
    <w:rsid w:val="00D0476C"/>
    <w:rsid w:val="00D07DCA"/>
    <w:rsid w:val="00D11B47"/>
    <w:rsid w:val="00D1204C"/>
    <w:rsid w:val="00D15007"/>
    <w:rsid w:val="00D16425"/>
    <w:rsid w:val="00D1695C"/>
    <w:rsid w:val="00D17A07"/>
    <w:rsid w:val="00D17B49"/>
    <w:rsid w:val="00D21E52"/>
    <w:rsid w:val="00D24A5D"/>
    <w:rsid w:val="00D24CBA"/>
    <w:rsid w:val="00D26A08"/>
    <w:rsid w:val="00D270A5"/>
    <w:rsid w:val="00D2756B"/>
    <w:rsid w:val="00D3115C"/>
    <w:rsid w:val="00D314BE"/>
    <w:rsid w:val="00D31A36"/>
    <w:rsid w:val="00D31A78"/>
    <w:rsid w:val="00D362BB"/>
    <w:rsid w:val="00D37FCB"/>
    <w:rsid w:val="00D4023D"/>
    <w:rsid w:val="00D4069A"/>
    <w:rsid w:val="00D4644F"/>
    <w:rsid w:val="00D54ECC"/>
    <w:rsid w:val="00D56506"/>
    <w:rsid w:val="00D60F97"/>
    <w:rsid w:val="00D61252"/>
    <w:rsid w:val="00D6226F"/>
    <w:rsid w:val="00D62BFF"/>
    <w:rsid w:val="00D6380C"/>
    <w:rsid w:val="00D664C5"/>
    <w:rsid w:val="00D7189D"/>
    <w:rsid w:val="00D71CBE"/>
    <w:rsid w:val="00D730CA"/>
    <w:rsid w:val="00D76F6E"/>
    <w:rsid w:val="00D77E5F"/>
    <w:rsid w:val="00D801DF"/>
    <w:rsid w:val="00D82DBA"/>
    <w:rsid w:val="00D8472B"/>
    <w:rsid w:val="00D85F2F"/>
    <w:rsid w:val="00D86307"/>
    <w:rsid w:val="00D93BC9"/>
    <w:rsid w:val="00D94F64"/>
    <w:rsid w:val="00D969C0"/>
    <w:rsid w:val="00D978E4"/>
    <w:rsid w:val="00DA0D0C"/>
    <w:rsid w:val="00DA24FA"/>
    <w:rsid w:val="00DA33AC"/>
    <w:rsid w:val="00DA35F9"/>
    <w:rsid w:val="00DA37AE"/>
    <w:rsid w:val="00DA4661"/>
    <w:rsid w:val="00DA535C"/>
    <w:rsid w:val="00DA64D0"/>
    <w:rsid w:val="00DA6582"/>
    <w:rsid w:val="00DA7204"/>
    <w:rsid w:val="00DA7E5F"/>
    <w:rsid w:val="00DB0AE9"/>
    <w:rsid w:val="00DB0DFE"/>
    <w:rsid w:val="00DB2E02"/>
    <w:rsid w:val="00DB44C3"/>
    <w:rsid w:val="00DB67CB"/>
    <w:rsid w:val="00DC22C2"/>
    <w:rsid w:val="00DC298A"/>
    <w:rsid w:val="00DC3D8E"/>
    <w:rsid w:val="00DC50CC"/>
    <w:rsid w:val="00DC52F4"/>
    <w:rsid w:val="00DC575A"/>
    <w:rsid w:val="00DC5FE1"/>
    <w:rsid w:val="00DC7BF7"/>
    <w:rsid w:val="00DD008C"/>
    <w:rsid w:val="00DD2875"/>
    <w:rsid w:val="00DD2B98"/>
    <w:rsid w:val="00DD4754"/>
    <w:rsid w:val="00DD63DC"/>
    <w:rsid w:val="00DE03C1"/>
    <w:rsid w:val="00DE0637"/>
    <w:rsid w:val="00DE18B5"/>
    <w:rsid w:val="00DE487C"/>
    <w:rsid w:val="00DE7D8D"/>
    <w:rsid w:val="00DF05E7"/>
    <w:rsid w:val="00DF09F4"/>
    <w:rsid w:val="00DF1302"/>
    <w:rsid w:val="00DF193A"/>
    <w:rsid w:val="00DF2CB4"/>
    <w:rsid w:val="00DF7E1D"/>
    <w:rsid w:val="00E0295B"/>
    <w:rsid w:val="00E02E0B"/>
    <w:rsid w:val="00E04355"/>
    <w:rsid w:val="00E0593E"/>
    <w:rsid w:val="00E11067"/>
    <w:rsid w:val="00E14B5A"/>
    <w:rsid w:val="00E1783E"/>
    <w:rsid w:val="00E21972"/>
    <w:rsid w:val="00E23755"/>
    <w:rsid w:val="00E26720"/>
    <w:rsid w:val="00E26AEF"/>
    <w:rsid w:val="00E31BC3"/>
    <w:rsid w:val="00E32E74"/>
    <w:rsid w:val="00E35A11"/>
    <w:rsid w:val="00E36DF7"/>
    <w:rsid w:val="00E40883"/>
    <w:rsid w:val="00E41AEE"/>
    <w:rsid w:val="00E43C83"/>
    <w:rsid w:val="00E456BB"/>
    <w:rsid w:val="00E4794F"/>
    <w:rsid w:val="00E508A7"/>
    <w:rsid w:val="00E50F24"/>
    <w:rsid w:val="00E50F28"/>
    <w:rsid w:val="00E562A2"/>
    <w:rsid w:val="00E60A44"/>
    <w:rsid w:val="00E63CF4"/>
    <w:rsid w:val="00E64B0B"/>
    <w:rsid w:val="00E6649E"/>
    <w:rsid w:val="00E666EA"/>
    <w:rsid w:val="00E708D5"/>
    <w:rsid w:val="00E72414"/>
    <w:rsid w:val="00E74087"/>
    <w:rsid w:val="00E7685F"/>
    <w:rsid w:val="00E77517"/>
    <w:rsid w:val="00E77BD8"/>
    <w:rsid w:val="00E822B1"/>
    <w:rsid w:val="00E85CEA"/>
    <w:rsid w:val="00E8690C"/>
    <w:rsid w:val="00E909FD"/>
    <w:rsid w:val="00E97C53"/>
    <w:rsid w:val="00E97E37"/>
    <w:rsid w:val="00EA1CEB"/>
    <w:rsid w:val="00EA24CF"/>
    <w:rsid w:val="00EA321D"/>
    <w:rsid w:val="00EA6493"/>
    <w:rsid w:val="00EA6E85"/>
    <w:rsid w:val="00EA70F3"/>
    <w:rsid w:val="00EA7476"/>
    <w:rsid w:val="00EA7520"/>
    <w:rsid w:val="00EB0651"/>
    <w:rsid w:val="00EB0BCD"/>
    <w:rsid w:val="00EB1326"/>
    <w:rsid w:val="00EB1F89"/>
    <w:rsid w:val="00EB1FC2"/>
    <w:rsid w:val="00EB53F9"/>
    <w:rsid w:val="00EC14DF"/>
    <w:rsid w:val="00EC18F8"/>
    <w:rsid w:val="00EC1BB9"/>
    <w:rsid w:val="00EC20C4"/>
    <w:rsid w:val="00EC2311"/>
    <w:rsid w:val="00EC2F94"/>
    <w:rsid w:val="00EC6711"/>
    <w:rsid w:val="00ED219C"/>
    <w:rsid w:val="00ED3B32"/>
    <w:rsid w:val="00ED40A5"/>
    <w:rsid w:val="00ED4232"/>
    <w:rsid w:val="00ED4484"/>
    <w:rsid w:val="00ED6B45"/>
    <w:rsid w:val="00ED7346"/>
    <w:rsid w:val="00ED77F3"/>
    <w:rsid w:val="00ED7AA1"/>
    <w:rsid w:val="00EE14D3"/>
    <w:rsid w:val="00EE45D4"/>
    <w:rsid w:val="00EE7DDF"/>
    <w:rsid w:val="00EF013C"/>
    <w:rsid w:val="00EF1410"/>
    <w:rsid w:val="00EF14F6"/>
    <w:rsid w:val="00EF301A"/>
    <w:rsid w:val="00EF4A42"/>
    <w:rsid w:val="00EF72B5"/>
    <w:rsid w:val="00F03FE3"/>
    <w:rsid w:val="00F056AF"/>
    <w:rsid w:val="00F05BB5"/>
    <w:rsid w:val="00F113BF"/>
    <w:rsid w:val="00F125E9"/>
    <w:rsid w:val="00F16EDB"/>
    <w:rsid w:val="00F20633"/>
    <w:rsid w:val="00F20ED0"/>
    <w:rsid w:val="00F2337D"/>
    <w:rsid w:val="00F25908"/>
    <w:rsid w:val="00F26E37"/>
    <w:rsid w:val="00F326EF"/>
    <w:rsid w:val="00F32A7C"/>
    <w:rsid w:val="00F342E1"/>
    <w:rsid w:val="00F34EC4"/>
    <w:rsid w:val="00F37329"/>
    <w:rsid w:val="00F374E5"/>
    <w:rsid w:val="00F413EB"/>
    <w:rsid w:val="00F4271F"/>
    <w:rsid w:val="00F431DE"/>
    <w:rsid w:val="00F456BA"/>
    <w:rsid w:val="00F51335"/>
    <w:rsid w:val="00F5534E"/>
    <w:rsid w:val="00F6042B"/>
    <w:rsid w:val="00F617D8"/>
    <w:rsid w:val="00F62DCD"/>
    <w:rsid w:val="00F64171"/>
    <w:rsid w:val="00F655C3"/>
    <w:rsid w:val="00F6661E"/>
    <w:rsid w:val="00F701F5"/>
    <w:rsid w:val="00F7153B"/>
    <w:rsid w:val="00F7451A"/>
    <w:rsid w:val="00F745DD"/>
    <w:rsid w:val="00F74F86"/>
    <w:rsid w:val="00F75189"/>
    <w:rsid w:val="00F76B03"/>
    <w:rsid w:val="00F76EBD"/>
    <w:rsid w:val="00F777E1"/>
    <w:rsid w:val="00F82D9D"/>
    <w:rsid w:val="00F8478E"/>
    <w:rsid w:val="00F84AC0"/>
    <w:rsid w:val="00F84B99"/>
    <w:rsid w:val="00F84FF8"/>
    <w:rsid w:val="00F85769"/>
    <w:rsid w:val="00F85B2E"/>
    <w:rsid w:val="00F8700A"/>
    <w:rsid w:val="00F87D66"/>
    <w:rsid w:val="00F92E0D"/>
    <w:rsid w:val="00F961E8"/>
    <w:rsid w:val="00FA3223"/>
    <w:rsid w:val="00FA6956"/>
    <w:rsid w:val="00FB0572"/>
    <w:rsid w:val="00FB05EA"/>
    <w:rsid w:val="00FB25A6"/>
    <w:rsid w:val="00FB2D3D"/>
    <w:rsid w:val="00FB2D42"/>
    <w:rsid w:val="00FB65FB"/>
    <w:rsid w:val="00FB744D"/>
    <w:rsid w:val="00FB7980"/>
    <w:rsid w:val="00FB7A46"/>
    <w:rsid w:val="00FC7585"/>
    <w:rsid w:val="00FD012F"/>
    <w:rsid w:val="00FD0C4A"/>
    <w:rsid w:val="00FD2680"/>
    <w:rsid w:val="00FD3CAC"/>
    <w:rsid w:val="00FD5A94"/>
    <w:rsid w:val="00FD73B1"/>
    <w:rsid w:val="00FE1194"/>
    <w:rsid w:val="00FE3EB0"/>
    <w:rsid w:val="00FE5B2D"/>
    <w:rsid w:val="00FE774F"/>
    <w:rsid w:val="00FE77D9"/>
    <w:rsid w:val="00FF2EF8"/>
    <w:rsid w:val="07177A84"/>
    <w:rsid w:val="0F030047"/>
    <w:rsid w:val="2DDF2CFF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vgu_Text"/>
    <w:qFormat/>
    <w:rsid w:val="007E694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vgu_Header1"/>
    <w:basedOn w:val="Normal"/>
    <w:next w:val="Normal"/>
    <w:link w:val="Heading1Char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Heading2">
    <w:name w:val="heading 2"/>
    <w:aliases w:val="vgu_Header2"/>
    <w:basedOn w:val="Normal"/>
    <w:next w:val="Normal"/>
    <w:link w:val="Heading2Char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Heading3">
    <w:name w:val="heading 3"/>
    <w:aliases w:val="vgu_Header3"/>
    <w:basedOn w:val="Normal"/>
    <w:next w:val="Normal"/>
    <w:link w:val="Heading3Char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Heading4">
    <w:name w:val="heading 4"/>
    <w:aliases w:val="vgu_Header4"/>
    <w:basedOn w:val="Normal"/>
    <w:next w:val="Normal"/>
    <w:link w:val="Heading4Char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Heading5">
    <w:name w:val="heading 5"/>
    <w:aliases w:val="vgu_Header5"/>
    <w:basedOn w:val="Normal"/>
    <w:next w:val="Normal"/>
    <w:link w:val="Heading5Char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Heading6">
    <w:name w:val="heading 6"/>
    <w:aliases w:val="vgu_Header6"/>
    <w:basedOn w:val="Normal"/>
    <w:next w:val="Normal"/>
    <w:link w:val="Heading6Char"/>
    <w:uiPriority w:val="9"/>
    <w:unhideWhenUsed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Heading7">
    <w:name w:val="heading 7"/>
    <w:aliases w:val="vgu_Header7"/>
    <w:basedOn w:val="Normal"/>
    <w:next w:val="Normal"/>
    <w:link w:val="Heading7Char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Heading8">
    <w:name w:val="heading 8"/>
    <w:aliases w:val="vgu_Header8"/>
    <w:basedOn w:val="Normal"/>
    <w:next w:val="Normal"/>
    <w:link w:val="Heading8Char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Heading9">
    <w:name w:val="heading 9"/>
    <w:aliases w:val="vgu_Header9"/>
    <w:basedOn w:val="Normal"/>
    <w:next w:val="Normal"/>
    <w:link w:val="Heading9Char"/>
    <w:uiPriority w:val="9"/>
    <w:unhideWhenUsed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vgu_Header1 Char"/>
    <w:basedOn w:val="DefaultParagraphFont"/>
    <w:link w:val="Heading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Heading2Char">
    <w:name w:val="Heading 2 Char"/>
    <w:aliases w:val="vgu_Header2 Char"/>
    <w:basedOn w:val="DefaultParagraphFont"/>
    <w:link w:val="Heading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Heading3Char">
    <w:name w:val="Heading 3 Char"/>
    <w:aliases w:val="vgu_Header3 Char"/>
    <w:basedOn w:val="DefaultParagraphFont"/>
    <w:link w:val="Heading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Heading4Char">
    <w:name w:val="Heading 4 Char"/>
    <w:aliases w:val="vgu_Header4 Char"/>
    <w:basedOn w:val="DefaultParagraphFont"/>
    <w:link w:val="Heading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Heading5Char">
    <w:name w:val="Heading 5 Char"/>
    <w:aliases w:val="vgu_Header5 Char"/>
    <w:basedOn w:val="DefaultParagraphFont"/>
    <w:link w:val="Heading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Heading6Char">
    <w:name w:val="Heading 6 Char"/>
    <w:aliases w:val="vgu_Header6 Char"/>
    <w:basedOn w:val="DefaultParagraphFont"/>
    <w:link w:val="Heading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Heading7Char">
    <w:name w:val="Heading 7 Char"/>
    <w:aliases w:val="vgu_Header7 Char"/>
    <w:basedOn w:val="DefaultParagraphFont"/>
    <w:link w:val="Heading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Heading8Char">
    <w:name w:val="Heading 8 Char"/>
    <w:aliases w:val="vgu_Header8 Char"/>
    <w:basedOn w:val="DefaultParagraphFont"/>
    <w:link w:val="Heading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Heading9Char">
    <w:name w:val="Heading 9 Char"/>
    <w:aliases w:val="vgu_Header9 Char"/>
    <w:basedOn w:val="DefaultParagraphFont"/>
    <w:link w:val="Heading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ListParagraph">
    <w:name w:val="List Paragraph"/>
    <w:aliases w:val="vgu_List1"/>
    <w:basedOn w:val="Normal"/>
    <w:link w:val="ListParagraphChar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ListParagraphChar">
    <w:name w:val="List Paragraph Char"/>
    <w:aliases w:val="vgu_List1 Char"/>
    <w:basedOn w:val="DefaultParagraphFont"/>
    <w:link w:val="ListParagraph"/>
    <w:uiPriority w:val="34"/>
    <w:qFormat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ListParagraph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Hyperlink">
    <w:name w:val="Hyperlink"/>
    <w:basedOn w:val="DefaultParagraphFont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ListParagraph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ListBullet">
    <w:name w:val="List Bullet"/>
    <w:basedOn w:val="Normal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Caption">
    <w:name w:val="caption"/>
    <w:aliases w:val="vgu_PictureName"/>
    <w:basedOn w:val="Normal"/>
    <w:next w:val="Normal"/>
    <w:link w:val="CaptionChar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CaptionChar">
    <w:name w:val="Caption Char"/>
    <w:aliases w:val="vgu_PictureName Char"/>
    <w:basedOn w:val="DefaultParagraphFont"/>
    <w:link w:val="Caption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SubtleEmphasis">
    <w:name w:val="Subtle Emphasis"/>
    <w:basedOn w:val="DefaultParagraphFont"/>
    <w:uiPriority w:val="99"/>
    <w:semiHidden/>
    <w:qFormat/>
    <w:rsid w:val="003B4D8E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3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Normal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DefaultParagraphFont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Heading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Normal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DefaultParagraphFont"/>
    <w:link w:val="vguHeader"/>
    <w:rsid w:val="00303DC8"/>
    <w:rPr>
      <w:rFonts w:ascii="Times New Roman" w:hAnsi="Times New Roman"/>
      <w:b/>
      <w:caps/>
      <w:sz w:val="28"/>
    </w:rPr>
  </w:style>
  <w:style w:type="paragraph" w:styleId="TOC1">
    <w:name w:val="toc 1"/>
    <w:aliases w:val="vguC_Contents1"/>
    <w:basedOn w:val="Normal"/>
    <w:next w:val="Normal"/>
    <w:link w:val="TOC1Char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TOC1Char">
    <w:name w:val="TOC 1 Char"/>
    <w:aliases w:val="vguC_Contents1 Char"/>
    <w:basedOn w:val="DefaultParagraphFont"/>
    <w:link w:val="TOC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TOC2">
    <w:name w:val="toc 2"/>
    <w:aliases w:val="vguC_Contents2"/>
    <w:basedOn w:val="Normal"/>
    <w:next w:val="Normal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TOC3">
    <w:name w:val="toc 3"/>
    <w:aliases w:val="vguC_Contents3"/>
    <w:basedOn w:val="Normal"/>
    <w:next w:val="Normal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TOC4">
    <w:name w:val="toc 4"/>
    <w:aliases w:val="vguC_Contents1Add"/>
    <w:basedOn w:val="Normal"/>
    <w:next w:val="Normal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Normal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CaptionChar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Header">
    <w:name w:val="header"/>
    <w:aliases w:val="vgux_TitleHeader"/>
    <w:basedOn w:val="Normal"/>
    <w:link w:val="HeaderChar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aliases w:val="vgux_TitleHeader Char"/>
    <w:basedOn w:val="DefaultParagraphFont"/>
    <w:link w:val="Header"/>
    <w:uiPriority w:val="99"/>
    <w:rsid w:val="00C17A21"/>
    <w:rPr>
      <w:rFonts w:ascii="Times New Roman" w:hAnsi="Times New Roman"/>
      <w:sz w:val="28"/>
    </w:rPr>
  </w:style>
  <w:style w:type="paragraph" w:styleId="Footer">
    <w:name w:val="footer"/>
    <w:aliases w:val="vgux_TitleFooter"/>
    <w:basedOn w:val="Normal"/>
    <w:link w:val="FooterChar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FooterChar">
    <w:name w:val="Footer Char"/>
    <w:aliases w:val="vgux_TitleFooter Char"/>
    <w:basedOn w:val="DefaultParagraphFont"/>
    <w:link w:val="Footer"/>
    <w:uiPriority w:val="98"/>
    <w:rsid w:val="00627B79"/>
    <w:rPr>
      <w:rFonts w:ascii="Times New Roman" w:hAnsi="Times New Roman"/>
      <w:b/>
      <w:sz w:val="32"/>
    </w:rPr>
  </w:style>
  <w:style w:type="character" w:styleId="PageNumber">
    <w:name w:val="page number"/>
    <w:aliases w:val="vgux_PageNumber"/>
    <w:basedOn w:val="DefaultParagraphFont"/>
    <w:rsid w:val="00C17A21"/>
    <w:rPr>
      <w:szCs w:val="24"/>
    </w:rPr>
  </w:style>
  <w:style w:type="paragraph" w:customStyle="1" w:styleId="vguxTitleDocName">
    <w:name w:val="vgux_TitleDocName"/>
    <w:basedOn w:val="Normal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Normal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Normal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Normal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505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05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374E1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74E1"/>
    <w:rPr>
      <w:vertAlign w:val="superscript"/>
    </w:rPr>
  </w:style>
  <w:style w:type="paragraph" w:styleId="Revision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DF05E7"/>
  </w:style>
  <w:style w:type="table" w:customStyle="1" w:styleId="10">
    <w:name w:val="Сетка таблицы1"/>
    <w:basedOn w:val="TableNormal"/>
    <w:next w:val="TableGrid"/>
    <w:uiPriority w:val="39"/>
    <w:rsid w:val="00FB25A6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1">
    <w:name w:val="my-1"/>
    <w:basedOn w:val="Normal"/>
    <w:rsid w:val="00BD46E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7DDF"/>
    <w:rPr>
      <w:color w:val="605E5C"/>
      <w:shd w:val="clear" w:color="auto" w:fill="E1DFDD"/>
    </w:rPr>
  </w:style>
  <w:style w:type="paragraph" w:customStyle="1" w:styleId="1">
    <w:name w:val="1."/>
    <w:basedOn w:val="ListParagraph"/>
    <w:link w:val="11"/>
    <w:qFormat/>
    <w:rsid w:val="00AB286F"/>
    <w:pPr>
      <w:keepLines w:val="0"/>
      <w:numPr>
        <w:numId w:val="6"/>
      </w:numPr>
      <w:tabs>
        <w:tab w:val="clear" w:pos="1276"/>
      </w:tabs>
    </w:pPr>
    <w:rPr>
      <w:rFonts w:eastAsia="Calibri" w:cs="Times New Roman"/>
      <w:b/>
      <w:bCs/>
      <w:color w:val="1F1F1F"/>
      <w:szCs w:val="24"/>
      <w:shd w:val="clear" w:color="auto" w:fill="FFFFFF"/>
    </w:rPr>
  </w:style>
  <w:style w:type="character" w:customStyle="1" w:styleId="11">
    <w:name w:val="1. Знак"/>
    <w:basedOn w:val="DefaultParagraphFont"/>
    <w:link w:val="1"/>
    <w:rsid w:val="00AB286F"/>
    <w:rPr>
      <w:rFonts w:ascii="Times New Roman" w:eastAsia="Calibri" w:hAnsi="Times New Roman" w:cs="Times New Roman"/>
      <w:b/>
      <w:bCs/>
      <w:color w:val="1F1F1F"/>
      <w:sz w:val="24"/>
      <w:szCs w:val="24"/>
    </w:rPr>
  </w:style>
  <w:style w:type="character" w:styleId="Strong">
    <w:name w:val="Strong"/>
    <w:basedOn w:val="DefaultParagraphFont"/>
    <w:uiPriority w:val="22"/>
    <w:qFormat/>
    <w:rsid w:val="00E408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1AA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D1B5B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a">
    <w:name w:val="Текст документа"/>
    <w:basedOn w:val="Normal"/>
    <w:rsid w:val="005D1B5B"/>
    <w:pPr>
      <w:suppressAutoHyphens/>
      <w:spacing w:before="120" w:after="120"/>
      <w:ind w:firstLine="709"/>
    </w:pPr>
    <w:rPr>
      <w:rFonts w:eastAsia="Times New Roman" w:cs="Times New Roman"/>
      <w:sz w:val="28"/>
      <w:szCs w:val="24"/>
      <w:lang w:eastAsia="zh-CN" w:bidi="en-US"/>
    </w:rPr>
  </w:style>
  <w:style w:type="character" w:customStyle="1" w:styleId="eop">
    <w:name w:val="eop"/>
    <w:basedOn w:val="DefaultParagraphFont"/>
    <w:rsid w:val="004B7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80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0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3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87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7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54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137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2073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565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B71F8A-ABB9-45DD-89A4-8BB17A1B08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40</TotalTime>
  <Pages>19</Pages>
  <Words>2525</Words>
  <Characters>14397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365 Pro Plus</cp:lastModifiedBy>
  <cp:revision>4</cp:revision>
  <cp:lastPrinted>2023-10-26T17:44:00Z</cp:lastPrinted>
  <dcterms:created xsi:type="dcterms:W3CDTF">2025-11-09T16:12:00Z</dcterms:created>
  <dcterms:modified xsi:type="dcterms:W3CDTF">2025-11-11T07:07:00Z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